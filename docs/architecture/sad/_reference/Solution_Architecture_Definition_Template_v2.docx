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ajorBidi"/>
          <w:b/>
          <w:color w:val="005426"/>
          <w:sz w:val="28"/>
          <w:szCs w:val="28"/>
        </w:rPr>
        <w:id w:val="-44677529"/>
        <w:docPartObj>
          <w:docPartGallery w:val="Cover Pages"/>
          <w:docPartUnique/>
        </w:docPartObj>
      </w:sdtPr>
      <w:sdtEndPr>
        <w:rPr>
          <w:color w:val="4F91CE"/>
        </w:rPr>
      </w:sdtEndPr>
      <w:sdtContent>
        <w:p w14:paraId="67240501" w14:textId="087825E6" w:rsidR="00167B11" w:rsidRPr="009E11E2" w:rsidRDefault="00293A1A" w:rsidP="00F92998">
          <w:pPr>
            <w:pStyle w:val="CommentText"/>
          </w:pPr>
          <w:r w:rsidRPr="009E11E2">
            <w:rPr>
              <w:noProof/>
            </w:rPr>
            <w:drawing>
              <wp:inline distT="0" distB="0" distL="0" distR="0" wp14:anchorId="045290DF" wp14:editId="6E8C63D8">
                <wp:extent cx="1321966" cy="848698"/>
                <wp:effectExtent l="0" t="0" r="0" b="8890"/>
                <wp:docPr id="1026" name="Picture 1026" descr="See the source imag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F3601E-51B3-4B41-9C70-FBF60E05CA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See the source image">
                          <a:extLst>
                            <a:ext uri="{FF2B5EF4-FFF2-40B4-BE49-F238E27FC236}">
                              <a16:creationId xmlns:a16="http://schemas.microsoft.com/office/drawing/2014/main" id="{75F3601E-51B3-4B41-9C70-FBF60E05CA8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966" cy="84869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864A53" w:rsidRPr="009E11E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E4D1D4F" wp14:editId="29B7A7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115175" cy="3868420"/>
                    <wp:effectExtent l="0" t="0" r="0" b="5715"/>
                    <wp:wrapSquare wrapText="bothSides"/>
                    <wp:docPr id="154" name="Text Box 1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5175" cy="3868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878815" w14:textId="42D5D2F7" w:rsidR="001A0EC0" w:rsidRPr="0007495A" w:rsidRDefault="000624FB" w:rsidP="00D2491E">
                                <w:pPr>
                                  <w:jc w:val="right"/>
                                  <w:rPr>
                                    <w:rFonts w:eastAsiaTheme="majorEastAsia" w:cstheme="majorBidi"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eastAsiaTheme="majorEastAsia" w:cstheme="majorBidi"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>Solution Architecture Definition</w:t>
                                </w:r>
                              </w:p>
                              <w:p w14:paraId="36E53D37" w14:textId="10F0C9AE" w:rsidR="00BC37F3" w:rsidRPr="0007495A" w:rsidRDefault="00BC37F3" w:rsidP="00D2491E">
                                <w:pPr>
                                  <w:jc w:val="right"/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</w:pPr>
                                <w:r w:rsidRPr="0007495A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 xml:space="preserve">&lt;&lt; </w:t>
                                </w:r>
                                <w:r w:rsidR="00835628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>Initiative</w:t>
                                </w:r>
                                <w:r w:rsidR="00F8740B" w:rsidRPr="0007495A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07495A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>Name &gt;&gt;</w:t>
                                </w:r>
                              </w:p>
                              <w:p w14:paraId="4EBDCC85" w14:textId="7DEFAD88" w:rsidR="00293A1A" w:rsidRPr="0007495A" w:rsidRDefault="00293A1A" w:rsidP="00D2491E">
                                <w:pPr>
                                  <w:jc w:val="right"/>
                                  <w:rPr>
                                    <w:rStyle w:val="BookTitle"/>
                                    <w:color w:val="575756" w:themeColor="text2"/>
                                  </w:rPr>
                                </w:pPr>
                                <w:r w:rsidRPr="0007495A">
                                  <w:rPr>
                                    <w:rStyle w:val="BookTitle"/>
                                    <w:color w:val="575756" w:themeColor="text2"/>
                                  </w:rPr>
                                  <w:t>&lt;&lt;version No&gt;&gt;</w:t>
                                </w:r>
                              </w:p>
                              <w:p w14:paraId="136A3B94" w14:textId="6EE14625" w:rsidR="00BC37F3" w:rsidRPr="0007495A" w:rsidRDefault="00125C0B" w:rsidP="00E10345">
                                <w:pPr>
                                  <w:jc w:val="right"/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</w:pP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fldChar w:fldCharType="begin"/>
                                </w: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instrText xml:space="preserve"> AUTHOR  \* FirstCap  \* MERGEFORMAT </w:instrText>
                                </w: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fldChar w:fldCharType="separate"/>
                                </w:r>
                                <w:r w:rsidR="00BC37F3"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t>&lt;&lt; Author &gt;&gt;</w:t>
                                </w: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fldChar w:fldCharType="end"/>
                                </w:r>
                              </w:p>
                              <w:p w14:paraId="534CF080" w14:textId="2023BC61" w:rsidR="00293A1A" w:rsidRPr="0007495A" w:rsidRDefault="00293A1A" w:rsidP="00E10345">
                                <w:pPr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575756" w:themeColor="text2"/>
                                    <w:spacing w:val="5"/>
                                  </w:rPr>
                                </w:pP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t>&lt;&lt;date&gt;&gt;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E4D1D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560.25pt;height:304.6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" filled="f" stroked="f" strokeweight=".5pt">
                    <v:textbox inset="126pt,0,54pt,0">
                      <w:txbxContent>
                        <w:p w14:paraId="7D878815" w14:textId="42D5D2F7" w:rsidR="001A0EC0" w:rsidRPr="0007495A" w:rsidRDefault="000624FB" w:rsidP="00D2491E">
                          <w:pPr>
                            <w:jc w:val="right"/>
                            <w:rPr>
                              <w:rFonts w:eastAsiaTheme="majorEastAsia" w:cstheme="majorBidi"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eastAsiaTheme="majorEastAsia" w:cstheme="majorBidi"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>Solution Architecture Definition</w:t>
                          </w:r>
                        </w:p>
                        <w:p w14:paraId="36E53D37" w14:textId="10F0C9AE" w:rsidR="00BC37F3" w:rsidRPr="0007495A" w:rsidRDefault="00BC37F3" w:rsidP="00D2491E">
                          <w:pPr>
                            <w:jc w:val="right"/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</w:pPr>
                          <w:r w:rsidRPr="0007495A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 xml:space="preserve">&lt;&lt; </w:t>
                          </w:r>
                          <w:r w:rsidR="00835628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>Initiative</w:t>
                          </w:r>
                          <w:r w:rsidR="00F8740B" w:rsidRPr="0007495A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07495A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>Name &gt;&gt;</w:t>
                          </w:r>
                        </w:p>
                        <w:p w14:paraId="4EBDCC85" w14:textId="7DEFAD88" w:rsidR="00293A1A" w:rsidRPr="0007495A" w:rsidRDefault="00293A1A" w:rsidP="00D2491E">
                          <w:pPr>
                            <w:jc w:val="right"/>
                            <w:rPr>
                              <w:rStyle w:val="BookTitle"/>
                              <w:color w:val="575756" w:themeColor="text2"/>
                            </w:rPr>
                          </w:pPr>
                          <w:r w:rsidRPr="0007495A">
                            <w:rPr>
                              <w:rStyle w:val="BookTitle"/>
                              <w:color w:val="575756" w:themeColor="text2"/>
                            </w:rPr>
                            <w:t>&lt;&lt;version No&gt;&gt;</w:t>
                          </w:r>
                        </w:p>
                        <w:p w14:paraId="136A3B94" w14:textId="6EE14625" w:rsidR="00BC37F3" w:rsidRPr="0007495A" w:rsidRDefault="00125C0B" w:rsidP="00E10345">
                          <w:pPr>
                            <w:jc w:val="right"/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</w:pP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fldChar w:fldCharType="begin"/>
                          </w: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instrText xml:space="preserve"> AUTHOR  \* FirstCap  \* MERGEFORMAT </w:instrText>
                          </w: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fldChar w:fldCharType="separate"/>
                          </w:r>
                          <w:r w:rsidR="00BC37F3"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t>&lt;&lt; Author &gt;&gt;</w:t>
                          </w: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fldChar w:fldCharType="end"/>
                          </w:r>
                        </w:p>
                        <w:p w14:paraId="534CF080" w14:textId="2023BC61" w:rsidR="00293A1A" w:rsidRPr="0007495A" w:rsidRDefault="00293A1A" w:rsidP="00E10345">
                          <w:pPr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575756" w:themeColor="text2"/>
                              <w:spacing w:val="5"/>
                            </w:rPr>
                          </w:pP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t>&lt;&lt;date&gt;&gt;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4B5A41E" w14:textId="5AF4DFB3" w:rsidR="007D0301" w:rsidRPr="00AA3B8F" w:rsidRDefault="00167B11" w:rsidP="00A54A88">
          <w:pPr>
            <w:pStyle w:val="Heading2"/>
            <w:numPr>
              <w:ilvl w:val="0"/>
              <w:numId w:val="0"/>
            </w:numPr>
            <w:ind w:left="576"/>
            <w:rPr>
              <w:rStyle w:val="Strong"/>
              <w:b/>
              <w:bCs w:val="0"/>
            </w:rPr>
          </w:pPr>
          <w:r w:rsidRPr="009E11E2">
            <w:br w:type="page"/>
          </w:r>
        </w:p>
      </w:sdtContent>
    </w:sdt>
    <w:p w14:paraId="69532673" w14:textId="4121E632" w:rsidR="00AA3B8F" w:rsidRDefault="003D5F2E" w:rsidP="00E54974">
      <w:pPr>
        <w:pStyle w:val="Heading"/>
      </w:pPr>
      <w:bookmarkStart w:id="0" w:name="_Toc174439901"/>
      <w:r>
        <w:lastRenderedPageBreak/>
        <w:t>Document History</w:t>
      </w:r>
      <w:bookmarkEnd w:id="0"/>
    </w:p>
    <w:tbl>
      <w:tblPr>
        <w:tblStyle w:val="TableGrid"/>
        <w:tblW w:w="5000" w:type="pct"/>
        <w:tblBorders>
          <w:top w:val="single" w:sz="8" w:space="0" w:color="575756" w:themeColor="accent6"/>
          <w:left w:val="single" w:sz="8" w:space="0" w:color="575756" w:themeColor="accent6"/>
          <w:bottom w:val="single" w:sz="8" w:space="0" w:color="575756" w:themeColor="accent6"/>
          <w:right w:val="single" w:sz="8" w:space="0" w:color="575756" w:themeColor="accent6"/>
          <w:insideH w:val="single" w:sz="8" w:space="0" w:color="575756" w:themeColor="accent6"/>
          <w:insideV w:val="single" w:sz="8" w:space="0" w:color="575756" w:themeColor="accent6"/>
        </w:tblBorders>
        <w:shd w:val="clear" w:color="auto" w:fill="990033"/>
        <w:tblLook w:val="04A0" w:firstRow="1" w:lastRow="0" w:firstColumn="1" w:lastColumn="0" w:noHBand="0" w:noVBand="1"/>
      </w:tblPr>
      <w:tblGrid>
        <w:gridCol w:w="1640"/>
        <w:gridCol w:w="2032"/>
        <w:gridCol w:w="2332"/>
        <w:gridCol w:w="3293"/>
      </w:tblGrid>
      <w:tr w:rsidR="003D5F2E" w:rsidRPr="009E11E2" w14:paraId="1954E985" w14:textId="77777777" w:rsidTr="00E95CC3">
        <w:trPr>
          <w:trHeight w:val="517"/>
        </w:trPr>
        <w:tc>
          <w:tcPr>
            <w:tcW w:w="882" w:type="pct"/>
            <w:shd w:val="clear" w:color="auto" w:fill="4F91CE"/>
            <w:vAlign w:val="center"/>
          </w:tcPr>
          <w:p w14:paraId="49BE41EC" w14:textId="1430F721" w:rsidR="003D5F2E" w:rsidRPr="009E11E2" w:rsidRDefault="003D5F2E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Version No</w:t>
            </w:r>
          </w:p>
        </w:tc>
        <w:tc>
          <w:tcPr>
            <w:tcW w:w="1093" w:type="pct"/>
            <w:shd w:val="clear" w:color="auto" w:fill="4F91CE"/>
            <w:vAlign w:val="center"/>
          </w:tcPr>
          <w:p w14:paraId="22F3E5F5" w14:textId="3ADF9E19" w:rsidR="003D5F2E" w:rsidRPr="009E11E2" w:rsidRDefault="003D5F2E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Revision Date</w:t>
            </w:r>
          </w:p>
        </w:tc>
        <w:tc>
          <w:tcPr>
            <w:tcW w:w="1254" w:type="pct"/>
            <w:shd w:val="clear" w:color="auto" w:fill="4F91CE"/>
            <w:vAlign w:val="center"/>
          </w:tcPr>
          <w:p w14:paraId="01C9BF13" w14:textId="57091BAE" w:rsidR="003D5F2E" w:rsidRPr="009E11E2" w:rsidRDefault="003D5F2E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Author</w:t>
            </w:r>
          </w:p>
        </w:tc>
        <w:tc>
          <w:tcPr>
            <w:tcW w:w="1771" w:type="pct"/>
            <w:shd w:val="clear" w:color="auto" w:fill="4F91CE"/>
            <w:vAlign w:val="center"/>
          </w:tcPr>
          <w:p w14:paraId="33B3F1ED" w14:textId="5E40E69C" w:rsidR="003D5F2E" w:rsidRPr="009E11E2" w:rsidRDefault="003D5F2E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Summary of Changes</w:t>
            </w:r>
          </w:p>
        </w:tc>
      </w:tr>
      <w:tr w:rsidR="003D5F2E" w:rsidRPr="009E11E2" w14:paraId="5FED0440" w14:textId="77777777" w:rsidTr="00E95CC3">
        <w:trPr>
          <w:trHeight w:val="397"/>
        </w:trPr>
        <w:tc>
          <w:tcPr>
            <w:tcW w:w="882" w:type="pct"/>
            <w:vAlign w:val="center"/>
          </w:tcPr>
          <w:p w14:paraId="698F4451" w14:textId="71A0EEC5" w:rsidR="003D5F2E" w:rsidRPr="009E11E2" w:rsidRDefault="003D5F2E" w:rsidP="00E95CC3">
            <w:pPr>
              <w:jc w:val="center"/>
              <w:rPr>
                <w:b/>
                <w:bCs/>
              </w:rPr>
            </w:pPr>
          </w:p>
        </w:tc>
        <w:tc>
          <w:tcPr>
            <w:tcW w:w="1093" w:type="pct"/>
            <w:vAlign w:val="center"/>
          </w:tcPr>
          <w:p w14:paraId="383CCFB0" w14:textId="77777777" w:rsidR="003D5F2E" w:rsidRPr="009E11E2" w:rsidRDefault="003D5F2E" w:rsidP="00E95CC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4" w:type="pct"/>
            <w:vAlign w:val="center"/>
          </w:tcPr>
          <w:p w14:paraId="0FF85ADF" w14:textId="77777777" w:rsidR="003D5F2E" w:rsidRPr="009E11E2" w:rsidRDefault="003D5F2E" w:rsidP="00E95CC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771" w:type="pct"/>
            <w:vAlign w:val="center"/>
          </w:tcPr>
          <w:p w14:paraId="45C2DEE0" w14:textId="77777777" w:rsidR="003D5F2E" w:rsidRPr="009E11E2" w:rsidRDefault="003D5F2E" w:rsidP="00E95CC3">
            <w:pPr>
              <w:jc w:val="center"/>
              <w:rPr>
                <w:color w:val="575756" w:themeColor="text2"/>
              </w:rPr>
            </w:pPr>
          </w:p>
        </w:tc>
      </w:tr>
      <w:tr w:rsidR="003D5F2E" w:rsidRPr="009E11E2" w14:paraId="01C01243" w14:textId="77777777" w:rsidTr="00E95CC3">
        <w:trPr>
          <w:trHeight w:val="397"/>
        </w:trPr>
        <w:tc>
          <w:tcPr>
            <w:tcW w:w="882" w:type="pct"/>
            <w:vAlign w:val="center"/>
          </w:tcPr>
          <w:p w14:paraId="22C8F307" w14:textId="6171717D" w:rsidR="003D5F2E" w:rsidRPr="009E11E2" w:rsidRDefault="003D5F2E" w:rsidP="00E95CC3">
            <w:pPr>
              <w:jc w:val="center"/>
              <w:rPr>
                <w:b/>
                <w:bCs/>
              </w:rPr>
            </w:pPr>
          </w:p>
        </w:tc>
        <w:tc>
          <w:tcPr>
            <w:tcW w:w="1093" w:type="pct"/>
            <w:vAlign w:val="center"/>
          </w:tcPr>
          <w:p w14:paraId="12201CFA" w14:textId="45F4F540" w:rsidR="003D5F2E" w:rsidRPr="009E11E2" w:rsidRDefault="003D5F2E" w:rsidP="00E95CC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4" w:type="pct"/>
            <w:vAlign w:val="center"/>
          </w:tcPr>
          <w:p w14:paraId="75045698" w14:textId="77777777" w:rsidR="003D5F2E" w:rsidRPr="009E11E2" w:rsidRDefault="003D5F2E" w:rsidP="00E95CC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771" w:type="pct"/>
            <w:vAlign w:val="center"/>
          </w:tcPr>
          <w:p w14:paraId="427AF2C4" w14:textId="77777777" w:rsidR="003D5F2E" w:rsidRPr="009E11E2" w:rsidRDefault="003D5F2E" w:rsidP="00E95CC3">
            <w:pPr>
              <w:jc w:val="center"/>
              <w:rPr>
                <w:color w:val="575756" w:themeColor="text2"/>
              </w:rPr>
            </w:pPr>
          </w:p>
        </w:tc>
      </w:tr>
    </w:tbl>
    <w:p w14:paraId="5CD33952" w14:textId="000B95C6" w:rsidR="003D5F2E" w:rsidRPr="00326646" w:rsidRDefault="003D5F2E" w:rsidP="00326646">
      <w:pPr>
        <w:pStyle w:val="Heading"/>
      </w:pPr>
      <w:bookmarkStart w:id="1" w:name="_Toc174439902"/>
      <w:r>
        <w:t>Document Review</w:t>
      </w:r>
      <w:bookmarkEnd w:id="1"/>
    </w:p>
    <w:tbl>
      <w:tblPr>
        <w:tblStyle w:val="TableGrid"/>
        <w:tblW w:w="5000" w:type="pct"/>
        <w:tblBorders>
          <w:top w:val="single" w:sz="8" w:space="0" w:color="575756" w:themeColor="accent6"/>
          <w:left w:val="single" w:sz="8" w:space="0" w:color="575756" w:themeColor="accent6"/>
          <w:bottom w:val="single" w:sz="8" w:space="0" w:color="575756" w:themeColor="accent6"/>
          <w:right w:val="single" w:sz="8" w:space="0" w:color="575756" w:themeColor="accent6"/>
          <w:insideH w:val="single" w:sz="8" w:space="0" w:color="575756" w:themeColor="accent6"/>
          <w:insideV w:val="single" w:sz="8" w:space="0" w:color="575756" w:themeColor="accent6"/>
        </w:tblBorders>
        <w:shd w:val="clear" w:color="auto" w:fill="990033"/>
        <w:tblLook w:val="04A0" w:firstRow="1" w:lastRow="0" w:firstColumn="1" w:lastColumn="0" w:noHBand="0" w:noVBand="1"/>
      </w:tblPr>
      <w:tblGrid>
        <w:gridCol w:w="1860"/>
        <w:gridCol w:w="1860"/>
        <w:gridCol w:w="1859"/>
        <w:gridCol w:w="1859"/>
        <w:gridCol w:w="1859"/>
      </w:tblGrid>
      <w:tr w:rsidR="00D95A2A" w:rsidRPr="009E11E2" w14:paraId="07A5BD12" w14:textId="1D500506" w:rsidTr="00E95CC3">
        <w:trPr>
          <w:trHeight w:val="517"/>
        </w:trPr>
        <w:tc>
          <w:tcPr>
            <w:tcW w:w="1000" w:type="pct"/>
            <w:shd w:val="clear" w:color="auto" w:fill="4F91CE"/>
            <w:vAlign w:val="center"/>
          </w:tcPr>
          <w:p w14:paraId="0B8D9A34" w14:textId="3A32281E" w:rsidR="00D95A2A" w:rsidRPr="009E11E2" w:rsidRDefault="00D95A2A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000" w:type="pct"/>
            <w:shd w:val="clear" w:color="auto" w:fill="4F91CE"/>
            <w:vAlign w:val="center"/>
          </w:tcPr>
          <w:p w14:paraId="52616461" w14:textId="17F5E7C6" w:rsidR="00D95A2A" w:rsidRPr="009E11E2" w:rsidRDefault="00D95A2A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Role</w:t>
            </w:r>
          </w:p>
        </w:tc>
        <w:tc>
          <w:tcPr>
            <w:tcW w:w="1000" w:type="pct"/>
            <w:shd w:val="clear" w:color="auto" w:fill="4F91CE"/>
            <w:vAlign w:val="center"/>
          </w:tcPr>
          <w:p w14:paraId="7D54AC82" w14:textId="3A2D0D65" w:rsidR="00D95A2A" w:rsidRPr="009E11E2" w:rsidRDefault="00D95A2A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Responsibility</w:t>
            </w:r>
          </w:p>
        </w:tc>
        <w:tc>
          <w:tcPr>
            <w:tcW w:w="1000" w:type="pct"/>
            <w:shd w:val="clear" w:color="auto" w:fill="4F91CE"/>
            <w:vAlign w:val="center"/>
          </w:tcPr>
          <w:p w14:paraId="346AFE2C" w14:textId="15AA7C1A" w:rsidR="00D95A2A" w:rsidRPr="009E11E2" w:rsidRDefault="00D95A2A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Issue Date</w:t>
            </w:r>
          </w:p>
        </w:tc>
        <w:tc>
          <w:tcPr>
            <w:tcW w:w="1000" w:type="pct"/>
            <w:shd w:val="clear" w:color="auto" w:fill="4F91CE"/>
            <w:vAlign w:val="center"/>
          </w:tcPr>
          <w:p w14:paraId="21DD72AD" w14:textId="43AD5ADC" w:rsidR="00D95A2A" w:rsidRDefault="009F4B76" w:rsidP="00E95CC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Review Date</w:t>
            </w:r>
          </w:p>
        </w:tc>
      </w:tr>
      <w:tr w:rsidR="00794FA3" w:rsidRPr="009E11E2" w14:paraId="636CCCAF" w14:textId="24311694" w:rsidTr="006C5D24">
        <w:trPr>
          <w:trHeight w:val="397"/>
        </w:trPr>
        <w:tc>
          <w:tcPr>
            <w:tcW w:w="1000" w:type="pct"/>
            <w:vAlign w:val="center"/>
          </w:tcPr>
          <w:p w14:paraId="7C532245" w14:textId="029B610D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1C569CE4" w14:textId="0D8A0FCE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41CD98FD" w14:textId="772CD23B" w:rsidR="005F2B7B" w:rsidRPr="009E11E2" w:rsidRDefault="005F2B7B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7730AAA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A3BFE57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6D7F16FB" w14:textId="10910BF6" w:rsidTr="006C5D24">
        <w:trPr>
          <w:trHeight w:val="397"/>
        </w:trPr>
        <w:tc>
          <w:tcPr>
            <w:tcW w:w="1000" w:type="pct"/>
            <w:vAlign w:val="center"/>
          </w:tcPr>
          <w:p w14:paraId="665018B9" w14:textId="3C763AE9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29D16A25" w14:textId="3447BAC0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61E1C75C" w14:textId="048D1ABF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DA9FDEC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784A473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0D874AB8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3A5B4108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59DAA71F" w14:textId="6946702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344A3A96" w14:textId="3ED4156B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1EB65CAB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50DCD3C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64F18BD8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3CD60BF6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7A95BAD9" w14:textId="726F5F4E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D2E18E8" w14:textId="4E49708B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4C7E62B5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79D9F35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6EC93D6D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2D73B7BE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4B5CB117" w14:textId="11A87D0E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3E029A9E" w14:textId="35A8393C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4F28262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66809B0D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1531156A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5390ADDC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706AB745" w14:textId="26664699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4905D6EA" w14:textId="07D235CA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012AACD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672F1B24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172FA22A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24D1F49D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25A1FF1B" w14:textId="26B5B806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2C48101" w14:textId="3CAF289C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795E72B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CD2345D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2C515EAD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3F8C8F21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0E5BC281" w14:textId="4B601409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71417659" w14:textId="24617F5F" w:rsidR="00DC2485" w:rsidRPr="009E11E2" w:rsidRDefault="00DC2485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776629F7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564EFD4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6A4A87C8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424FEF17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0F942D0F" w14:textId="15E508FE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42915AE9" w14:textId="3FED83C6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D597AE7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4CCCDD17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94FA3" w:rsidRPr="009E11E2" w14:paraId="7925ADFC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71CBDE7A" w14:textId="77777777" w:rsidR="00794FA3" w:rsidRPr="009E11E2" w:rsidRDefault="00794FA3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3522EF46" w14:textId="4453616A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18421B23" w14:textId="0E96A562" w:rsidR="00794FA3" w:rsidRPr="009E11E2" w:rsidRDefault="00794FA3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3B17C4DD" w14:textId="77777777" w:rsidR="00794FA3" w:rsidRPr="009E11E2" w:rsidRDefault="00794FA3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19E82023" w14:textId="77777777" w:rsidR="00794FA3" w:rsidRPr="00D95A2A" w:rsidRDefault="00794FA3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326646" w:rsidRPr="009E11E2" w14:paraId="1E9D979F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6D356ECC" w14:textId="77777777" w:rsidR="00326646" w:rsidRPr="009E11E2" w:rsidRDefault="00326646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35E86911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30138CD0" w14:textId="77777777" w:rsidR="00326646" w:rsidRPr="009E11E2" w:rsidRDefault="00326646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790DE705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5649464" w14:textId="77777777" w:rsidR="00326646" w:rsidRPr="00D95A2A" w:rsidRDefault="00326646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326646" w:rsidRPr="009E11E2" w14:paraId="169C54FA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1ECE79B1" w14:textId="77777777" w:rsidR="00326646" w:rsidRPr="009E11E2" w:rsidRDefault="00326646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721F475A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35012F8C" w14:textId="77777777" w:rsidR="00326646" w:rsidRPr="009E11E2" w:rsidRDefault="00326646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989DE69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9261FBD" w14:textId="77777777" w:rsidR="00326646" w:rsidRPr="00D95A2A" w:rsidRDefault="00326646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326646" w:rsidRPr="009E11E2" w14:paraId="36803512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0674C0F5" w14:textId="77777777" w:rsidR="00326646" w:rsidRPr="009E11E2" w:rsidRDefault="00326646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481B2B14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5508152" w14:textId="77777777" w:rsidR="00326646" w:rsidRPr="009E11E2" w:rsidRDefault="00326646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0C7E0594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59A8A9A0" w14:textId="77777777" w:rsidR="00326646" w:rsidRPr="00D95A2A" w:rsidRDefault="00326646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326646" w:rsidRPr="009E11E2" w14:paraId="1C09908A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6F80B420" w14:textId="77777777" w:rsidR="00326646" w:rsidRPr="009E11E2" w:rsidRDefault="00326646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378B1F7E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6F4405F4" w14:textId="77777777" w:rsidR="00326646" w:rsidRPr="009E11E2" w:rsidRDefault="00326646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1FA55209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448E86E" w14:textId="77777777" w:rsidR="00326646" w:rsidRPr="00D95A2A" w:rsidRDefault="00326646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326646" w:rsidRPr="009E11E2" w14:paraId="65688FD1" w14:textId="77777777" w:rsidTr="006C5D24">
        <w:trPr>
          <w:trHeight w:val="397"/>
        </w:trPr>
        <w:tc>
          <w:tcPr>
            <w:tcW w:w="1000" w:type="pct"/>
            <w:vAlign w:val="center"/>
          </w:tcPr>
          <w:p w14:paraId="35FACA09" w14:textId="77777777" w:rsidR="00326646" w:rsidRPr="009E11E2" w:rsidRDefault="00326646" w:rsidP="00794FA3">
            <w:pPr>
              <w:jc w:val="center"/>
              <w:rPr>
                <w:b/>
                <w:bCs/>
              </w:rPr>
            </w:pPr>
          </w:p>
        </w:tc>
        <w:tc>
          <w:tcPr>
            <w:tcW w:w="1000" w:type="pct"/>
            <w:vAlign w:val="center"/>
          </w:tcPr>
          <w:p w14:paraId="7125952E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49D904B7" w14:textId="77777777" w:rsidR="00326646" w:rsidRPr="009E11E2" w:rsidRDefault="00326646" w:rsidP="006C5D24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596B5D3" w14:textId="77777777" w:rsidR="00326646" w:rsidRPr="009E11E2" w:rsidRDefault="00326646" w:rsidP="00794FA3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000" w:type="pct"/>
            <w:vAlign w:val="center"/>
          </w:tcPr>
          <w:p w14:paraId="21CA3539" w14:textId="77777777" w:rsidR="00326646" w:rsidRPr="00D95A2A" w:rsidRDefault="00326646" w:rsidP="00794FA3">
            <w:pPr>
              <w:jc w:val="center"/>
              <w:rPr>
                <w:b/>
                <w:color w:val="FFFFFF" w:themeColor="background1"/>
              </w:rPr>
            </w:pPr>
          </w:p>
        </w:tc>
      </w:tr>
    </w:tbl>
    <w:p w14:paraId="6B415FB9" w14:textId="15EE015E" w:rsidR="00E826F3" w:rsidRDefault="00FF5341" w:rsidP="00E54974">
      <w:pPr>
        <w:pStyle w:val="Heading"/>
      </w:pPr>
      <w:bookmarkStart w:id="2" w:name="_Toc174439903"/>
      <w:r>
        <w:t>Approvals</w:t>
      </w:r>
      <w:bookmarkEnd w:id="2"/>
    </w:p>
    <w:tbl>
      <w:tblPr>
        <w:tblStyle w:val="TableGrid"/>
        <w:tblW w:w="5000" w:type="pct"/>
        <w:tblBorders>
          <w:top w:val="single" w:sz="8" w:space="0" w:color="575756" w:themeColor="accent6"/>
          <w:left w:val="single" w:sz="8" w:space="0" w:color="575756" w:themeColor="accent6"/>
          <w:bottom w:val="single" w:sz="8" w:space="0" w:color="575756" w:themeColor="accent6"/>
          <w:right w:val="single" w:sz="8" w:space="0" w:color="575756" w:themeColor="accent6"/>
          <w:insideH w:val="single" w:sz="8" w:space="0" w:color="575756" w:themeColor="accent6"/>
          <w:insideV w:val="single" w:sz="8" w:space="0" w:color="575756" w:themeColor="accent6"/>
        </w:tblBorders>
        <w:shd w:val="clear" w:color="auto" w:fill="990033"/>
        <w:tblLook w:val="04A0" w:firstRow="1" w:lastRow="0" w:firstColumn="1" w:lastColumn="0" w:noHBand="0" w:noVBand="1"/>
      </w:tblPr>
      <w:tblGrid>
        <w:gridCol w:w="2325"/>
        <w:gridCol w:w="2324"/>
        <w:gridCol w:w="2324"/>
        <w:gridCol w:w="2324"/>
      </w:tblGrid>
      <w:tr w:rsidR="00DC4FD2" w:rsidRPr="009E11E2" w14:paraId="04BF8558" w14:textId="77777777" w:rsidTr="00DC4FD2">
        <w:trPr>
          <w:trHeight w:val="517"/>
        </w:trPr>
        <w:tc>
          <w:tcPr>
            <w:tcW w:w="1250" w:type="pct"/>
            <w:shd w:val="clear" w:color="auto" w:fill="4F91CE"/>
            <w:vAlign w:val="center"/>
          </w:tcPr>
          <w:p w14:paraId="4DFAFF4A" w14:textId="77777777" w:rsidR="00DC4FD2" w:rsidRPr="009E11E2" w:rsidRDefault="00DC4FD2" w:rsidP="00C50482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250" w:type="pct"/>
            <w:shd w:val="clear" w:color="auto" w:fill="4F91CE"/>
            <w:vAlign w:val="center"/>
          </w:tcPr>
          <w:p w14:paraId="3120A51B" w14:textId="77777777" w:rsidR="00DC4FD2" w:rsidRPr="009E11E2" w:rsidRDefault="00DC4FD2" w:rsidP="00C50482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Role</w:t>
            </w:r>
          </w:p>
        </w:tc>
        <w:tc>
          <w:tcPr>
            <w:tcW w:w="1250" w:type="pct"/>
            <w:shd w:val="clear" w:color="auto" w:fill="4F91CE"/>
            <w:vAlign w:val="center"/>
          </w:tcPr>
          <w:p w14:paraId="4C6AD3E0" w14:textId="1B47A508" w:rsidR="00DC4FD2" w:rsidRPr="009E11E2" w:rsidRDefault="00DC4FD2" w:rsidP="00C50482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Approval</w:t>
            </w:r>
          </w:p>
        </w:tc>
        <w:tc>
          <w:tcPr>
            <w:tcW w:w="1250" w:type="pct"/>
            <w:shd w:val="clear" w:color="auto" w:fill="4F91CE"/>
            <w:vAlign w:val="center"/>
          </w:tcPr>
          <w:p w14:paraId="394F14C3" w14:textId="2A128515" w:rsidR="00DC4FD2" w:rsidRPr="009E11E2" w:rsidRDefault="00DC4FD2" w:rsidP="00C50482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Approval Date</w:t>
            </w:r>
          </w:p>
        </w:tc>
      </w:tr>
      <w:tr w:rsidR="00DC4FD2" w:rsidRPr="009E11E2" w14:paraId="6A9C0602" w14:textId="77777777" w:rsidTr="00DC4FD2">
        <w:trPr>
          <w:trHeight w:val="397"/>
        </w:trPr>
        <w:tc>
          <w:tcPr>
            <w:tcW w:w="1250" w:type="pct"/>
            <w:vAlign w:val="center"/>
          </w:tcPr>
          <w:p w14:paraId="426B3592" w14:textId="77777777" w:rsidR="00DC4FD2" w:rsidRPr="009E11E2" w:rsidRDefault="00DC4FD2" w:rsidP="00C50482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vAlign w:val="center"/>
          </w:tcPr>
          <w:p w14:paraId="25F2E926" w14:textId="77777777" w:rsidR="00DC4FD2" w:rsidRPr="009E11E2" w:rsidRDefault="00DC4FD2" w:rsidP="00C50482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0" w:type="pct"/>
            <w:vAlign w:val="center"/>
          </w:tcPr>
          <w:p w14:paraId="72E718BD" w14:textId="77777777" w:rsidR="00DC4FD2" w:rsidRPr="009E11E2" w:rsidRDefault="00DC4FD2" w:rsidP="00C50482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0" w:type="pct"/>
            <w:vAlign w:val="center"/>
          </w:tcPr>
          <w:p w14:paraId="26AD04DF" w14:textId="77777777" w:rsidR="00DC4FD2" w:rsidRPr="009E11E2" w:rsidRDefault="00DC4FD2" w:rsidP="00C50482">
            <w:pPr>
              <w:jc w:val="center"/>
              <w:rPr>
                <w:color w:val="575756" w:themeColor="text2"/>
              </w:rPr>
            </w:pPr>
          </w:p>
        </w:tc>
      </w:tr>
      <w:tr w:rsidR="00DC4FD2" w:rsidRPr="009E11E2" w14:paraId="79E5EE82" w14:textId="77777777" w:rsidTr="00DC4FD2">
        <w:trPr>
          <w:trHeight w:val="397"/>
        </w:trPr>
        <w:tc>
          <w:tcPr>
            <w:tcW w:w="1250" w:type="pct"/>
            <w:vAlign w:val="center"/>
          </w:tcPr>
          <w:p w14:paraId="7E9F7395" w14:textId="77777777" w:rsidR="00DC4FD2" w:rsidRPr="009E11E2" w:rsidRDefault="00DC4FD2" w:rsidP="00C50482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vAlign w:val="center"/>
          </w:tcPr>
          <w:p w14:paraId="46221ACF" w14:textId="77777777" w:rsidR="00DC4FD2" w:rsidRPr="009E11E2" w:rsidRDefault="00DC4FD2" w:rsidP="00C50482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0" w:type="pct"/>
            <w:vAlign w:val="center"/>
          </w:tcPr>
          <w:p w14:paraId="256B3E75" w14:textId="77777777" w:rsidR="00DC4FD2" w:rsidRPr="009E11E2" w:rsidRDefault="00DC4FD2" w:rsidP="00C50482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0" w:type="pct"/>
            <w:vAlign w:val="center"/>
          </w:tcPr>
          <w:p w14:paraId="1E47DE61" w14:textId="77777777" w:rsidR="00DC4FD2" w:rsidRPr="009E11E2" w:rsidRDefault="00DC4FD2" w:rsidP="00C50482">
            <w:pPr>
              <w:jc w:val="center"/>
              <w:rPr>
                <w:color w:val="575756" w:themeColor="text2"/>
              </w:rPr>
            </w:pPr>
          </w:p>
        </w:tc>
      </w:tr>
    </w:tbl>
    <w:p w14:paraId="25552A67" w14:textId="77777777" w:rsidR="005A6AFD" w:rsidRDefault="005A6AFD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44A4D30F" w14:textId="2B8B980E" w:rsidR="005A6AFD" w:rsidRDefault="005A6AFD" w:rsidP="005A6AFD">
      <w:pPr>
        <w:pStyle w:val="Heading"/>
      </w:pPr>
      <w:bookmarkStart w:id="3" w:name="_Toc174439904"/>
      <w:r>
        <w:lastRenderedPageBreak/>
        <w:t>Reference Documents</w:t>
      </w:r>
      <w:bookmarkEnd w:id="3"/>
    </w:p>
    <w:tbl>
      <w:tblPr>
        <w:tblStyle w:val="TableGrid"/>
        <w:tblW w:w="5000" w:type="pct"/>
        <w:tblBorders>
          <w:top w:val="single" w:sz="8" w:space="0" w:color="575756" w:themeColor="accent6"/>
          <w:left w:val="single" w:sz="8" w:space="0" w:color="575756" w:themeColor="accent6"/>
          <w:bottom w:val="single" w:sz="8" w:space="0" w:color="575756" w:themeColor="accent6"/>
          <w:right w:val="single" w:sz="8" w:space="0" w:color="575756" w:themeColor="accent6"/>
          <w:insideH w:val="single" w:sz="8" w:space="0" w:color="575756" w:themeColor="accent6"/>
          <w:insideV w:val="single" w:sz="8" w:space="0" w:color="575756" w:themeColor="accent6"/>
        </w:tblBorders>
        <w:shd w:val="clear" w:color="auto" w:fill="990033"/>
        <w:tblLook w:val="04A0" w:firstRow="1" w:lastRow="0" w:firstColumn="1" w:lastColumn="0" w:noHBand="0" w:noVBand="1"/>
      </w:tblPr>
      <w:tblGrid>
        <w:gridCol w:w="3817"/>
        <w:gridCol w:w="5480"/>
      </w:tblGrid>
      <w:tr w:rsidR="00E32AEB" w:rsidRPr="009E11E2" w14:paraId="622D7537" w14:textId="77777777" w:rsidTr="00E32AEB">
        <w:trPr>
          <w:trHeight w:val="517"/>
        </w:trPr>
        <w:tc>
          <w:tcPr>
            <w:tcW w:w="2053" w:type="pct"/>
            <w:shd w:val="clear" w:color="auto" w:fill="4F91CE"/>
            <w:vAlign w:val="center"/>
          </w:tcPr>
          <w:p w14:paraId="0241C2B1" w14:textId="3390BEFC" w:rsidR="00E32AEB" w:rsidRPr="009E11E2" w:rsidRDefault="00E32AEB" w:rsidP="00C50482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Document</w:t>
            </w:r>
          </w:p>
        </w:tc>
        <w:tc>
          <w:tcPr>
            <w:tcW w:w="2947" w:type="pct"/>
            <w:shd w:val="clear" w:color="auto" w:fill="4F91CE"/>
            <w:vAlign w:val="center"/>
          </w:tcPr>
          <w:p w14:paraId="2FD6A46B" w14:textId="32A37616" w:rsidR="00E32AEB" w:rsidRPr="009E11E2" w:rsidRDefault="00E32AEB" w:rsidP="00C50482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Link</w:t>
            </w:r>
          </w:p>
        </w:tc>
      </w:tr>
      <w:tr w:rsidR="00E32AEB" w:rsidRPr="009E11E2" w14:paraId="5C6F2770" w14:textId="77777777" w:rsidTr="00E32AEB">
        <w:trPr>
          <w:trHeight w:val="397"/>
        </w:trPr>
        <w:tc>
          <w:tcPr>
            <w:tcW w:w="2053" w:type="pct"/>
            <w:vAlign w:val="center"/>
          </w:tcPr>
          <w:p w14:paraId="04F6AAF5" w14:textId="77777777" w:rsidR="00E32AEB" w:rsidRPr="009E11E2" w:rsidRDefault="00E32AEB" w:rsidP="00C50482">
            <w:pPr>
              <w:jc w:val="center"/>
              <w:rPr>
                <w:b/>
                <w:bCs/>
              </w:rPr>
            </w:pPr>
          </w:p>
        </w:tc>
        <w:tc>
          <w:tcPr>
            <w:tcW w:w="2947" w:type="pct"/>
            <w:vAlign w:val="center"/>
          </w:tcPr>
          <w:p w14:paraId="060922AB" w14:textId="77777777" w:rsidR="00E32AEB" w:rsidRPr="009E11E2" w:rsidRDefault="00E32AEB" w:rsidP="00C50482">
            <w:pPr>
              <w:jc w:val="center"/>
              <w:rPr>
                <w:color w:val="575756" w:themeColor="text2"/>
              </w:rPr>
            </w:pPr>
          </w:p>
        </w:tc>
      </w:tr>
      <w:tr w:rsidR="00E32AEB" w:rsidRPr="009E11E2" w14:paraId="542CDD49" w14:textId="77777777" w:rsidTr="00E32AEB">
        <w:trPr>
          <w:trHeight w:val="397"/>
        </w:trPr>
        <w:tc>
          <w:tcPr>
            <w:tcW w:w="2053" w:type="pct"/>
            <w:vAlign w:val="center"/>
          </w:tcPr>
          <w:p w14:paraId="2F48E6C8" w14:textId="77777777" w:rsidR="00E32AEB" w:rsidRPr="009E11E2" w:rsidRDefault="00E32AEB" w:rsidP="00C50482">
            <w:pPr>
              <w:jc w:val="center"/>
              <w:rPr>
                <w:b/>
                <w:bCs/>
              </w:rPr>
            </w:pPr>
          </w:p>
        </w:tc>
        <w:tc>
          <w:tcPr>
            <w:tcW w:w="2947" w:type="pct"/>
            <w:vAlign w:val="center"/>
          </w:tcPr>
          <w:p w14:paraId="1ACA4599" w14:textId="77777777" w:rsidR="00E32AEB" w:rsidRPr="009E11E2" w:rsidRDefault="00E32AEB" w:rsidP="00C50482">
            <w:pPr>
              <w:jc w:val="center"/>
              <w:rPr>
                <w:color w:val="575756" w:themeColor="text2"/>
              </w:rPr>
            </w:pPr>
          </w:p>
        </w:tc>
      </w:tr>
    </w:tbl>
    <w:p w14:paraId="2540701E" w14:textId="41481655" w:rsidR="00990BE5" w:rsidRDefault="000F1A72" w:rsidP="00E54974">
      <w:pPr>
        <w:pStyle w:val="Heading"/>
      </w:pPr>
      <w:bookmarkStart w:id="4" w:name="_Toc174439905"/>
      <w:r>
        <w:t>Guidance</w:t>
      </w:r>
      <w:bookmarkEnd w:id="4"/>
    </w:p>
    <w:p w14:paraId="106C003B" w14:textId="77777777" w:rsidR="009E55EE" w:rsidRPr="00B35699" w:rsidRDefault="009E55EE" w:rsidP="009E55EE">
      <w:hyperlink r:id="rId13" w:history="1">
        <w:r>
          <w:rPr>
            <w:rStyle w:val="Hyperlink"/>
          </w:rPr>
          <w:t>Solution Architecture Definition Document Guidance - Confluence</w:t>
        </w:r>
      </w:hyperlink>
    </w:p>
    <w:p w14:paraId="5D8BCE40" w14:textId="7C4269F9" w:rsidR="00B35699" w:rsidRDefault="00603226" w:rsidP="00B35699">
      <w:r>
        <w:t>R</w:t>
      </w:r>
      <w:r w:rsidR="00B35699" w:rsidRPr="00B35699">
        <w:t>eference</w:t>
      </w:r>
      <w:r w:rsidR="00B35699">
        <w:t xml:space="preserve"> </w:t>
      </w:r>
      <w:r w:rsidR="0016068D">
        <w:t xml:space="preserve">the </w:t>
      </w:r>
      <w:r w:rsidR="009B30F8">
        <w:t>Solution Architecture Definition document guidance notes</w:t>
      </w:r>
      <w:r w:rsidR="007658EC">
        <w:t xml:space="preserve"> which </w:t>
      </w:r>
      <w:r w:rsidR="00AB6EB8">
        <w:t>defines</w:t>
      </w:r>
      <w:r w:rsidR="005578BF">
        <w:t xml:space="preserve"> </w:t>
      </w:r>
      <w:r w:rsidR="00163541">
        <w:t>the purpose of each section and suggests</w:t>
      </w:r>
    </w:p>
    <w:p w14:paraId="37783CC8" w14:textId="060099F6" w:rsidR="00753BDE" w:rsidRDefault="00753BDE" w:rsidP="00753BDE">
      <w:pPr>
        <w:pStyle w:val="ListParagraph"/>
        <w:numPr>
          <w:ilvl w:val="0"/>
          <w:numId w:val="8"/>
        </w:numPr>
      </w:pPr>
      <w:r>
        <w:t>the type of information to include</w:t>
      </w:r>
    </w:p>
    <w:p w14:paraId="68A495CB" w14:textId="27828F8E" w:rsidR="00753BDE" w:rsidRDefault="00753BDE" w:rsidP="00753BDE">
      <w:pPr>
        <w:pStyle w:val="ListParagraph"/>
        <w:numPr>
          <w:ilvl w:val="0"/>
          <w:numId w:val="8"/>
        </w:numPr>
      </w:pPr>
      <w:r>
        <w:t>possible questions to answer</w:t>
      </w:r>
    </w:p>
    <w:p w14:paraId="3DC3499C" w14:textId="1DEC5466" w:rsidR="00753BDE" w:rsidRDefault="00753BDE" w:rsidP="00753BDE">
      <w:pPr>
        <w:pStyle w:val="ListParagraph"/>
        <w:numPr>
          <w:ilvl w:val="0"/>
          <w:numId w:val="8"/>
        </w:numPr>
      </w:pPr>
      <w:r>
        <w:t>types of diagrams to include</w:t>
      </w:r>
    </w:p>
    <w:p w14:paraId="3F131F41" w14:textId="313E4F9F" w:rsidR="005A6AFD" w:rsidRDefault="00753BDE" w:rsidP="009E55EE">
      <w:r>
        <w:t>For any sections or sub-sections which are not relevant please retain the headings but state “Not applicable” or “Not required” with reasoning.</w:t>
      </w:r>
      <w:r w:rsidR="005A6AFD" w:rsidRPr="009E11E2">
        <w:br w:type="page"/>
      </w:r>
    </w:p>
    <w:p w14:paraId="6B719414" w14:textId="7FADF295" w:rsidR="00E826F3" w:rsidRPr="009E11E2" w:rsidRDefault="00E826F3" w:rsidP="00E54974">
      <w:pPr>
        <w:pStyle w:val="Heading"/>
      </w:pPr>
      <w:bookmarkStart w:id="5" w:name="_Toc413659667"/>
      <w:bookmarkStart w:id="6" w:name="_Toc532998232"/>
      <w:bookmarkStart w:id="7" w:name="_Toc174439906"/>
      <w:r w:rsidRPr="009E11E2">
        <w:lastRenderedPageBreak/>
        <w:t>Table of Contents</w:t>
      </w:r>
      <w:bookmarkEnd w:id="5"/>
      <w:bookmarkEnd w:id="6"/>
      <w:bookmarkEnd w:id="7"/>
    </w:p>
    <w:p w14:paraId="7D7A3339" w14:textId="5586DFE1" w:rsidR="00835628" w:rsidRDefault="00292C61">
      <w:pPr>
        <w:pStyle w:val="TOC1"/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 w:rsidRPr="009E11E2">
        <w:rPr>
          <w:color w:val="414140" w:themeColor="accent6" w:themeShade="BF"/>
        </w:rPr>
        <w:fldChar w:fldCharType="begin"/>
      </w:r>
      <w:r w:rsidRPr="009E11E2">
        <w:rPr>
          <w:color w:val="414140" w:themeColor="accent6" w:themeShade="BF"/>
        </w:rPr>
        <w:instrText xml:space="preserve"> TOC \o "1-3" </w:instrText>
      </w:r>
      <w:r w:rsidRPr="009E11E2">
        <w:rPr>
          <w:color w:val="414140" w:themeColor="accent6" w:themeShade="BF"/>
        </w:rPr>
        <w:fldChar w:fldCharType="separate"/>
      </w:r>
      <w:r w:rsidR="00835628">
        <w:rPr>
          <w:noProof/>
        </w:rPr>
        <w:t>Document History</w:t>
      </w:r>
      <w:r w:rsidR="00835628">
        <w:rPr>
          <w:noProof/>
        </w:rPr>
        <w:tab/>
      </w:r>
      <w:r w:rsidR="00835628">
        <w:rPr>
          <w:noProof/>
        </w:rPr>
        <w:fldChar w:fldCharType="begin"/>
      </w:r>
      <w:r w:rsidR="00835628">
        <w:rPr>
          <w:noProof/>
        </w:rPr>
        <w:instrText xml:space="preserve"> PAGEREF _Toc174439901 \h </w:instrText>
      </w:r>
      <w:r w:rsidR="00835628">
        <w:rPr>
          <w:noProof/>
        </w:rPr>
      </w:r>
      <w:r w:rsidR="00835628">
        <w:rPr>
          <w:noProof/>
        </w:rPr>
        <w:fldChar w:fldCharType="separate"/>
      </w:r>
      <w:r w:rsidR="00835628">
        <w:rPr>
          <w:noProof/>
        </w:rPr>
        <w:t>1</w:t>
      </w:r>
      <w:r w:rsidR="00835628">
        <w:rPr>
          <w:noProof/>
        </w:rPr>
        <w:fldChar w:fldCharType="end"/>
      </w:r>
    </w:p>
    <w:p w14:paraId="540BFC08" w14:textId="5AC337D6" w:rsidR="00835628" w:rsidRDefault="00835628">
      <w:pPr>
        <w:pStyle w:val="TOC1"/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Document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AD08F27" w14:textId="08371DE1" w:rsidR="00835628" w:rsidRDefault="00835628">
      <w:pPr>
        <w:pStyle w:val="TOC1"/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10B99C" w14:textId="67133E52" w:rsidR="00835628" w:rsidRDefault="00835628">
      <w:pPr>
        <w:pStyle w:val="TOC1"/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2AD8BFC" w14:textId="2C61F896" w:rsidR="00835628" w:rsidRDefault="00835628">
      <w:pPr>
        <w:pStyle w:val="TOC1"/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Guidance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6E0151F" w14:textId="3C0533F6" w:rsidR="00835628" w:rsidRDefault="00835628">
      <w:pPr>
        <w:pStyle w:val="TOC1"/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D97002F" w14:textId="5B00F53B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EECE37" w14:textId="635FD58B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69BDDE" w14:textId="38E158DF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1.2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Functionality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A5B5BA" w14:textId="5599B253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1.3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F3996BC" w14:textId="2EC8FDBE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1.4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F586F01" w14:textId="63C9539A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1.5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Legacy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A768DA" w14:textId="0E89AA12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6E7E2F" w14:textId="5C1CCEDA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GDPR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4EBCF2D" w14:textId="45AA6D0B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77E629" w14:textId="27C52353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3C5938E" w14:textId="1CB16F5A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2.4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Migration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DBA6E33" w14:textId="07DCBAB4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2.5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Audit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227C89" w14:textId="4E36DF76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2.6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Backups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A105DB9" w14:textId="5C311358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2.7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Reporting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E866C3" w14:textId="1695232C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Non-functional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EBB178A" w14:textId="3928D04D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82D4A9" w14:textId="43F6F78C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Capacity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2534D4" w14:textId="7E3F57C2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6689642" w14:textId="147C4E5C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3.4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Scalability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595BBD" w14:textId="1E1C62CF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3.5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Availability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211B94" w14:textId="52689608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3.6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Disaster Recovery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12BE644" w14:textId="18790A5A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3.7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Monitoring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2D8EF3" w14:textId="235134F5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Solution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AD1EEBA" w14:textId="455EA326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4.1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Application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BFFF02" w14:textId="4128B740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4.2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Infrastructure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AA6B45D" w14:textId="4EED2E08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4.3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Environments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86215F3" w14:textId="1E2EFB59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4.4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DevOps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F0CDAA" w14:textId="5EB9C030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Technology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20ECA0D" w14:textId="0517F460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lastRenderedPageBreak/>
        <w:t>5.1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Infrastructure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C6A1FA7" w14:textId="3E341B3C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5.2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4D15B7" w14:textId="672E23D1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5.3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E471BB1" w14:textId="2A738118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Costs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8FE4C36" w14:textId="689B0F17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6.1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Infrastructure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BE97A6" w14:textId="0C63EFDC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6.2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0CC8196" w14:textId="0CD4F997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6.3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943FDF" w14:textId="55375721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7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Maintenance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2630276" w14:textId="16427BDD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7.1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B624867" w14:textId="7CADE897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7.2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4806D10" w14:textId="37C01184" w:rsidR="00835628" w:rsidRDefault="00835628">
      <w:pPr>
        <w:pStyle w:val="TOC2"/>
        <w:tabs>
          <w:tab w:val="left" w:pos="960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7.3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Life Expectancy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E4C9E5" w14:textId="2A3B653A" w:rsidR="00835628" w:rsidRDefault="00835628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</w:pPr>
      <w:r>
        <w:rPr>
          <w:noProof/>
        </w:rPr>
        <w:t>8</w:t>
      </w:r>
      <w:r>
        <w:rPr>
          <w:rFonts w:asciiTheme="minorHAnsi" w:hAnsiTheme="minorHAnsi"/>
          <w:b w:val="0"/>
          <w:noProof/>
          <w:kern w:val="2"/>
          <w:sz w:val="22"/>
          <w14:ligatures w14:val="standardContextual"/>
        </w:rPr>
        <w:tab/>
      </w:r>
      <w:r>
        <w:rPr>
          <w:noProof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_Toc174439946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0F54FC1" w14:textId="1D2209D2" w:rsidR="00E826F3" w:rsidRPr="009E11E2" w:rsidRDefault="00292C61" w:rsidP="00BC37F3">
      <w:pPr>
        <w:spacing w:beforeLines="60" w:before="144" w:after="0"/>
        <w:rPr>
          <w:color w:val="575756" w:themeColor="text2"/>
        </w:rPr>
      </w:pPr>
      <w:r w:rsidRPr="009E11E2">
        <w:rPr>
          <w:color w:val="414140" w:themeColor="accent6" w:themeShade="BF"/>
        </w:rPr>
        <w:fldChar w:fldCharType="end"/>
      </w:r>
    </w:p>
    <w:p w14:paraId="7438BD2E" w14:textId="2B4E05FE" w:rsidR="005E443C" w:rsidRPr="009E11E2" w:rsidRDefault="005E443C" w:rsidP="00E54974">
      <w:pPr>
        <w:pStyle w:val="Heading"/>
        <w:rPr>
          <w:rFonts w:eastAsia="SimSun" w:cs="Times New Roman"/>
          <w:color w:val="2B2B2B" w:themeColor="accent6" w:themeShade="80"/>
          <w:szCs w:val="32"/>
        </w:rPr>
      </w:pPr>
      <w:r w:rsidRPr="009E11E2">
        <w:br w:type="page"/>
      </w:r>
    </w:p>
    <w:p w14:paraId="3F72284E" w14:textId="506C711B" w:rsidR="00896D3B" w:rsidRDefault="00AD42B2" w:rsidP="00896D3B">
      <w:pPr>
        <w:pStyle w:val="Heading1"/>
        <w:numPr>
          <w:ilvl w:val="0"/>
          <w:numId w:val="7"/>
        </w:numPr>
      </w:pPr>
      <w:bookmarkStart w:id="8" w:name="_Toc174439907"/>
      <w:r>
        <w:lastRenderedPageBreak/>
        <w:t>Introduction</w:t>
      </w:r>
      <w:bookmarkEnd w:id="8"/>
    </w:p>
    <w:p w14:paraId="17501D7B" w14:textId="77777777" w:rsidR="00DC7547" w:rsidRPr="00DC7547" w:rsidRDefault="00DC7547" w:rsidP="00DC7547"/>
    <w:p w14:paraId="5383DAB8" w14:textId="1267C1F3" w:rsidR="00D47707" w:rsidRDefault="00D47707" w:rsidP="00980B84">
      <w:pPr>
        <w:pStyle w:val="Heading2"/>
      </w:pPr>
      <w:bookmarkStart w:id="9" w:name="_Toc174439908"/>
      <w:r>
        <w:t>Objectives</w:t>
      </w:r>
      <w:bookmarkEnd w:id="9"/>
    </w:p>
    <w:p w14:paraId="480C3A48" w14:textId="77777777" w:rsidR="000B47BB" w:rsidRDefault="000B47BB" w:rsidP="000B47BB"/>
    <w:p w14:paraId="74D3B7EC" w14:textId="77777777" w:rsidR="00DC7547" w:rsidRPr="000B47BB" w:rsidRDefault="00DC7547" w:rsidP="000B47BB"/>
    <w:p w14:paraId="2E2A8743" w14:textId="429B49ED" w:rsidR="00980B84" w:rsidRDefault="00980B84" w:rsidP="00980B84">
      <w:pPr>
        <w:pStyle w:val="Heading2"/>
      </w:pPr>
      <w:bookmarkStart w:id="10" w:name="_Toc174439909"/>
      <w:r>
        <w:t>Functionality</w:t>
      </w:r>
      <w:bookmarkEnd w:id="10"/>
    </w:p>
    <w:p w14:paraId="55E7CC78" w14:textId="77777777" w:rsidR="000B47BB" w:rsidRDefault="000B47BB" w:rsidP="000B47BB"/>
    <w:p w14:paraId="36DB6F7E" w14:textId="77777777" w:rsidR="00DC7547" w:rsidRPr="000B47BB" w:rsidRDefault="00DC7547" w:rsidP="000B47BB"/>
    <w:p w14:paraId="1139A4AC" w14:textId="0155B319" w:rsidR="00980B84" w:rsidRDefault="00980B84" w:rsidP="00980B84">
      <w:pPr>
        <w:pStyle w:val="Heading2"/>
      </w:pPr>
      <w:bookmarkStart w:id="11" w:name="_Toc174439910"/>
      <w:r>
        <w:t>Constraints</w:t>
      </w:r>
      <w:bookmarkEnd w:id="11"/>
    </w:p>
    <w:p w14:paraId="51BADECC" w14:textId="77777777" w:rsidR="000B47BB" w:rsidRDefault="000B47BB" w:rsidP="000B47BB"/>
    <w:p w14:paraId="11BB1C73" w14:textId="77777777" w:rsidR="00DC7547" w:rsidRPr="000B47BB" w:rsidRDefault="00DC7547" w:rsidP="000B47BB"/>
    <w:p w14:paraId="3F5B75EA" w14:textId="3B9103E9" w:rsidR="00980B84" w:rsidRDefault="00980B84" w:rsidP="00980B84">
      <w:pPr>
        <w:pStyle w:val="Heading2"/>
      </w:pPr>
      <w:bookmarkStart w:id="12" w:name="_Toc174439911"/>
      <w:r>
        <w:t>Dependencies</w:t>
      </w:r>
      <w:bookmarkEnd w:id="12"/>
    </w:p>
    <w:p w14:paraId="3065FE37" w14:textId="77777777" w:rsidR="000B47BB" w:rsidRDefault="000B47BB" w:rsidP="000B47BB"/>
    <w:p w14:paraId="19B2C970" w14:textId="77777777" w:rsidR="00DC7547" w:rsidRPr="000B47BB" w:rsidRDefault="00DC7547" w:rsidP="000B47BB"/>
    <w:p w14:paraId="2392B67F" w14:textId="05DA650B" w:rsidR="00980B84" w:rsidRDefault="00980B84" w:rsidP="00980B84">
      <w:pPr>
        <w:pStyle w:val="Heading2"/>
      </w:pPr>
      <w:bookmarkStart w:id="13" w:name="_Toc174439912"/>
      <w:r>
        <w:t>Legacy</w:t>
      </w:r>
      <w:bookmarkEnd w:id="13"/>
    </w:p>
    <w:p w14:paraId="753D93D3" w14:textId="48D46FD5" w:rsidR="000B47BB" w:rsidRPr="000B47BB" w:rsidRDefault="000B47BB" w:rsidP="000B47BB"/>
    <w:p w14:paraId="75184FD6" w14:textId="77777777" w:rsidR="00A54A88" w:rsidRDefault="00A54A88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7EDC4A66" w14:textId="63DB74AF" w:rsidR="007210C8" w:rsidRDefault="00A86C34" w:rsidP="00896D3B">
      <w:pPr>
        <w:pStyle w:val="Heading1"/>
        <w:numPr>
          <w:ilvl w:val="0"/>
          <w:numId w:val="7"/>
        </w:numPr>
      </w:pPr>
      <w:bookmarkStart w:id="14" w:name="_Toc174439913"/>
      <w:r>
        <w:lastRenderedPageBreak/>
        <w:t>Data</w:t>
      </w:r>
      <w:bookmarkEnd w:id="14"/>
      <w:r w:rsidR="007210C8" w:rsidRPr="007210C8">
        <w:t> </w:t>
      </w:r>
    </w:p>
    <w:p w14:paraId="2B39B002" w14:textId="77777777" w:rsidR="00DC7547" w:rsidRPr="00DC7547" w:rsidRDefault="00DC7547" w:rsidP="00DC7547"/>
    <w:p w14:paraId="409B555F" w14:textId="43EABA2E" w:rsidR="00980B84" w:rsidRDefault="00980B84" w:rsidP="00173D5F">
      <w:pPr>
        <w:pStyle w:val="Heading2"/>
      </w:pPr>
      <w:bookmarkStart w:id="15" w:name="_Toc174439914"/>
      <w:r>
        <w:t>GDPR</w:t>
      </w:r>
      <w:bookmarkEnd w:id="15"/>
    </w:p>
    <w:p w14:paraId="1AF6B341" w14:textId="77777777" w:rsidR="00173D5F" w:rsidRDefault="00173D5F" w:rsidP="00173D5F"/>
    <w:p w14:paraId="362AF3FE" w14:textId="77777777" w:rsidR="00DC7547" w:rsidRPr="00173D5F" w:rsidRDefault="00DC7547" w:rsidP="00173D5F"/>
    <w:p w14:paraId="7401BD46" w14:textId="03F39659" w:rsidR="000B47BB" w:rsidRDefault="000B47BB" w:rsidP="00173D5F">
      <w:pPr>
        <w:pStyle w:val="Heading2"/>
      </w:pPr>
      <w:bookmarkStart w:id="16" w:name="_Toc174439915"/>
      <w:r>
        <w:t>Sources</w:t>
      </w:r>
      <w:bookmarkEnd w:id="16"/>
    </w:p>
    <w:p w14:paraId="243B207C" w14:textId="77777777" w:rsidR="00173D5F" w:rsidRDefault="00173D5F" w:rsidP="00173D5F"/>
    <w:p w14:paraId="0F6B2D5F" w14:textId="77777777" w:rsidR="00DC7547" w:rsidRPr="00173D5F" w:rsidRDefault="00DC7547" w:rsidP="00173D5F"/>
    <w:p w14:paraId="00B89E4F" w14:textId="32DB80B1" w:rsidR="000B47BB" w:rsidRDefault="000B47BB" w:rsidP="00173D5F">
      <w:pPr>
        <w:pStyle w:val="Heading2"/>
      </w:pPr>
      <w:bookmarkStart w:id="17" w:name="_Toc174439916"/>
      <w:r>
        <w:t>Integration</w:t>
      </w:r>
      <w:bookmarkEnd w:id="17"/>
    </w:p>
    <w:p w14:paraId="13D8473E" w14:textId="77777777" w:rsidR="00173D5F" w:rsidRDefault="00173D5F" w:rsidP="00173D5F"/>
    <w:p w14:paraId="72AD4064" w14:textId="77777777" w:rsidR="00DC7547" w:rsidRPr="00173D5F" w:rsidRDefault="00DC7547" w:rsidP="00173D5F"/>
    <w:p w14:paraId="4B0FCE94" w14:textId="29E4E527" w:rsidR="000B47BB" w:rsidRDefault="008B3CBC" w:rsidP="00173D5F">
      <w:pPr>
        <w:pStyle w:val="Heading2"/>
      </w:pPr>
      <w:bookmarkStart w:id="18" w:name="_Toc174439917"/>
      <w:r>
        <w:t>M</w:t>
      </w:r>
      <w:r w:rsidR="000B47BB">
        <w:t>igration</w:t>
      </w:r>
      <w:bookmarkEnd w:id="18"/>
    </w:p>
    <w:p w14:paraId="706EB15E" w14:textId="77777777" w:rsidR="00173D5F" w:rsidRDefault="00173D5F" w:rsidP="00173D5F"/>
    <w:p w14:paraId="4CD0F0C6" w14:textId="77777777" w:rsidR="00DC7547" w:rsidRPr="00173D5F" w:rsidRDefault="00DC7547" w:rsidP="00173D5F"/>
    <w:p w14:paraId="2E21DC9D" w14:textId="4D37D21C" w:rsidR="008B3CBC" w:rsidRDefault="008B3CBC" w:rsidP="00173D5F">
      <w:pPr>
        <w:pStyle w:val="Heading2"/>
      </w:pPr>
      <w:bookmarkStart w:id="19" w:name="_Toc174439918"/>
      <w:r>
        <w:t>Audit</w:t>
      </w:r>
      <w:bookmarkEnd w:id="19"/>
    </w:p>
    <w:p w14:paraId="0569E0DD" w14:textId="77777777" w:rsidR="00173D5F" w:rsidRDefault="00173D5F" w:rsidP="00173D5F"/>
    <w:p w14:paraId="619F50DA" w14:textId="77777777" w:rsidR="00DC7547" w:rsidRPr="00173D5F" w:rsidRDefault="00DC7547" w:rsidP="00173D5F"/>
    <w:p w14:paraId="7EC5FD22" w14:textId="5D98D8D0" w:rsidR="008B3CBC" w:rsidRDefault="008B3CBC" w:rsidP="00173D5F">
      <w:pPr>
        <w:pStyle w:val="Heading2"/>
      </w:pPr>
      <w:bookmarkStart w:id="20" w:name="_Toc174439919"/>
      <w:r>
        <w:t>Backups</w:t>
      </w:r>
      <w:bookmarkEnd w:id="20"/>
    </w:p>
    <w:p w14:paraId="52027B43" w14:textId="77777777" w:rsidR="00173D5F" w:rsidRDefault="00173D5F" w:rsidP="00173D5F"/>
    <w:p w14:paraId="433B3B6A" w14:textId="77777777" w:rsidR="00DC7547" w:rsidRPr="00173D5F" w:rsidRDefault="00DC7547" w:rsidP="00173D5F"/>
    <w:p w14:paraId="036DBAC3" w14:textId="2E02BF55" w:rsidR="008B3CBC" w:rsidRDefault="008B3CBC" w:rsidP="00173D5F">
      <w:pPr>
        <w:pStyle w:val="Heading2"/>
      </w:pPr>
      <w:bookmarkStart w:id="21" w:name="_Toc174439920"/>
      <w:r>
        <w:t>Reporting</w:t>
      </w:r>
      <w:bookmarkEnd w:id="21"/>
    </w:p>
    <w:p w14:paraId="56967687" w14:textId="77777777" w:rsidR="00173D5F" w:rsidRPr="00173D5F" w:rsidRDefault="00173D5F" w:rsidP="00173D5F"/>
    <w:p w14:paraId="7E822974" w14:textId="77777777" w:rsidR="00A54A88" w:rsidRDefault="00A54A88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4937FFC4" w14:textId="40BBC505" w:rsidR="0089134C" w:rsidRDefault="0089134C" w:rsidP="00594AA8">
      <w:pPr>
        <w:pStyle w:val="Heading1"/>
      </w:pPr>
      <w:bookmarkStart w:id="22" w:name="_Toc174439921"/>
      <w:r>
        <w:lastRenderedPageBreak/>
        <w:t>Non-functional Requirements</w:t>
      </w:r>
      <w:bookmarkEnd w:id="22"/>
    </w:p>
    <w:p w14:paraId="27008A76" w14:textId="77777777" w:rsidR="00DC7547" w:rsidRPr="00DC7547" w:rsidRDefault="00DC7547" w:rsidP="00DC7547"/>
    <w:p w14:paraId="7C1DA63E" w14:textId="5BC55313" w:rsidR="00173D5F" w:rsidRDefault="00173D5F" w:rsidP="00627C34">
      <w:pPr>
        <w:pStyle w:val="Heading2"/>
      </w:pPr>
      <w:bookmarkStart w:id="23" w:name="_Toc174439922"/>
      <w:r>
        <w:t>Security</w:t>
      </w:r>
      <w:bookmarkEnd w:id="23"/>
    </w:p>
    <w:p w14:paraId="27FC776B" w14:textId="77777777" w:rsidR="00627C34" w:rsidRDefault="00627C34" w:rsidP="00627C34"/>
    <w:p w14:paraId="743A2769" w14:textId="77777777" w:rsidR="00DC7547" w:rsidRPr="00627C34" w:rsidRDefault="00DC7547" w:rsidP="00627C34"/>
    <w:p w14:paraId="6D7B3FD2" w14:textId="576FAA1F" w:rsidR="00173D5F" w:rsidRDefault="00173D5F" w:rsidP="00627C34">
      <w:pPr>
        <w:pStyle w:val="Heading2"/>
      </w:pPr>
      <w:bookmarkStart w:id="24" w:name="_Toc174439923"/>
      <w:r>
        <w:t>Capacity</w:t>
      </w:r>
      <w:bookmarkEnd w:id="24"/>
    </w:p>
    <w:p w14:paraId="4EF92FCA" w14:textId="77777777" w:rsidR="00627C34" w:rsidRDefault="00627C34" w:rsidP="00627C34"/>
    <w:p w14:paraId="73ED23F1" w14:textId="77777777" w:rsidR="00DC7547" w:rsidRPr="00627C34" w:rsidRDefault="00DC7547" w:rsidP="00627C34"/>
    <w:p w14:paraId="7A42C846" w14:textId="4122DEE9" w:rsidR="00173D5F" w:rsidRDefault="00173D5F" w:rsidP="00627C34">
      <w:pPr>
        <w:pStyle w:val="Heading2"/>
      </w:pPr>
      <w:bookmarkStart w:id="25" w:name="_Toc174439924"/>
      <w:r>
        <w:t>Performance</w:t>
      </w:r>
      <w:bookmarkEnd w:id="25"/>
    </w:p>
    <w:p w14:paraId="6D47A8A2" w14:textId="77777777" w:rsidR="00627C34" w:rsidRDefault="00627C34" w:rsidP="00627C34"/>
    <w:p w14:paraId="1CCB2133" w14:textId="77777777" w:rsidR="00DC7547" w:rsidRPr="00627C34" w:rsidRDefault="00DC7547" w:rsidP="00627C34"/>
    <w:p w14:paraId="14990296" w14:textId="220D4585" w:rsidR="00173D5F" w:rsidRDefault="00173D5F" w:rsidP="00627C34">
      <w:pPr>
        <w:pStyle w:val="Heading2"/>
      </w:pPr>
      <w:bookmarkStart w:id="26" w:name="_Toc174439925"/>
      <w:r>
        <w:t>Scalability</w:t>
      </w:r>
      <w:bookmarkEnd w:id="26"/>
    </w:p>
    <w:p w14:paraId="084CCD6E" w14:textId="77777777" w:rsidR="00627C34" w:rsidRDefault="00627C34" w:rsidP="00627C34"/>
    <w:p w14:paraId="7F1EE148" w14:textId="77777777" w:rsidR="00DC7547" w:rsidRPr="00627C34" w:rsidRDefault="00DC7547" w:rsidP="00627C34"/>
    <w:p w14:paraId="56584D17" w14:textId="0F2F4823" w:rsidR="00173D5F" w:rsidRDefault="00173D5F" w:rsidP="00627C34">
      <w:pPr>
        <w:pStyle w:val="Heading2"/>
      </w:pPr>
      <w:bookmarkStart w:id="27" w:name="_Toc174439926"/>
      <w:r>
        <w:t>Availability</w:t>
      </w:r>
      <w:bookmarkEnd w:id="27"/>
    </w:p>
    <w:p w14:paraId="72A2B604" w14:textId="77777777" w:rsidR="00627C34" w:rsidRDefault="00627C34" w:rsidP="00627C34"/>
    <w:p w14:paraId="16D0D2A7" w14:textId="77777777" w:rsidR="00DC7547" w:rsidRPr="00627C34" w:rsidRDefault="00DC7547" w:rsidP="00627C34"/>
    <w:p w14:paraId="2A1F7532" w14:textId="71FCDA65" w:rsidR="00173D5F" w:rsidRDefault="00173D5F" w:rsidP="00627C34">
      <w:pPr>
        <w:pStyle w:val="Heading2"/>
      </w:pPr>
      <w:bookmarkStart w:id="28" w:name="_Toc174439927"/>
      <w:r>
        <w:t>Disaster Recovery</w:t>
      </w:r>
      <w:bookmarkEnd w:id="28"/>
    </w:p>
    <w:p w14:paraId="5BFD670A" w14:textId="77777777" w:rsidR="00627C34" w:rsidRDefault="00627C34" w:rsidP="00627C34"/>
    <w:p w14:paraId="3E50AD0B" w14:textId="77777777" w:rsidR="00DC7547" w:rsidRPr="00627C34" w:rsidRDefault="00DC7547" w:rsidP="00627C34"/>
    <w:p w14:paraId="716BA3B3" w14:textId="1CDCF5AA" w:rsidR="00173D5F" w:rsidRDefault="00173D5F" w:rsidP="00627C34">
      <w:pPr>
        <w:pStyle w:val="Heading2"/>
      </w:pPr>
      <w:bookmarkStart w:id="29" w:name="_Toc174439928"/>
      <w:r>
        <w:t>M</w:t>
      </w:r>
      <w:r w:rsidR="00627C34">
        <w:t>o</w:t>
      </w:r>
      <w:r>
        <w:t>nitoring</w:t>
      </w:r>
      <w:bookmarkEnd w:id="29"/>
    </w:p>
    <w:p w14:paraId="30903F7D" w14:textId="77777777" w:rsidR="00627C34" w:rsidRPr="00173D5F" w:rsidRDefault="00627C34" w:rsidP="00173D5F"/>
    <w:p w14:paraId="7A7774AD" w14:textId="77777777" w:rsidR="00A54A88" w:rsidRDefault="00A54A88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0365B1B3" w14:textId="627D42C5" w:rsidR="0089134C" w:rsidRDefault="0089134C" w:rsidP="00594AA8">
      <w:pPr>
        <w:pStyle w:val="Heading1"/>
      </w:pPr>
      <w:bookmarkStart w:id="30" w:name="_Toc174439929"/>
      <w:r>
        <w:lastRenderedPageBreak/>
        <w:t>Solution Architecture</w:t>
      </w:r>
      <w:bookmarkEnd w:id="30"/>
    </w:p>
    <w:p w14:paraId="00698F74" w14:textId="77777777" w:rsidR="00DC7547" w:rsidRPr="00DC7547" w:rsidRDefault="00DC7547" w:rsidP="00DC7547"/>
    <w:p w14:paraId="3CF5D4CE" w14:textId="37AF978F" w:rsidR="00627C34" w:rsidRDefault="00627C34" w:rsidP="000F6DAF">
      <w:pPr>
        <w:pStyle w:val="Heading2"/>
      </w:pPr>
      <w:bookmarkStart w:id="31" w:name="_Toc174439930"/>
      <w:r>
        <w:t>Application Architecture</w:t>
      </w:r>
      <w:bookmarkEnd w:id="31"/>
    </w:p>
    <w:p w14:paraId="264F5256" w14:textId="77777777" w:rsidR="000F6DAF" w:rsidRDefault="000F6DAF" w:rsidP="000F6DAF"/>
    <w:p w14:paraId="5C9EFE59" w14:textId="77777777" w:rsidR="00DC7547" w:rsidRPr="000F6DAF" w:rsidRDefault="00DC7547" w:rsidP="000F6DAF"/>
    <w:p w14:paraId="0E45964E" w14:textId="0603911B" w:rsidR="00627C34" w:rsidRDefault="00627C34" w:rsidP="000F6DAF">
      <w:pPr>
        <w:pStyle w:val="Heading2"/>
      </w:pPr>
      <w:bookmarkStart w:id="32" w:name="_Toc174439931"/>
      <w:r>
        <w:t>Infrastructure Architecture</w:t>
      </w:r>
      <w:bookmarkEnd w:id="32"/>
    </w:p>
    <w:p w14:paraId="15DED299" w14:textId="77777777" w:rsidR="000F6DAF" w:rsidRDefault="000F6DAF" w:rsidP="000F6DAF"/>
    <w:p w14:paraId="0A4E1321" w14:textId="77777777" w:rsidR="00DC7547" w:rsidRPr="000F6DAF" w:rsidRDefault="00DC7547" w:rsidP="000F6DAF"/>
    <w:p w14:paraId="78F34093" w14:textId="6E5FD12B" w:rsidR="00627C34" w:rsidRDefault="00627C34" w:rsidP="000F6DAF">
      <w:pPr>
        <w:pStyle w:val="Heading2"/>
      </w:pPr>
      <w:bookmarkStart w:id="33" w:name="_Toc174439932"/>
      <w:r>
        <w:t>Environments</w:t>
      </w:r>
      <w:bookmarkEnd w:id="33"/>
    </w:p>
    <w:p w14:paraId="1EE5CD77" w14:textId="77777777" w:rsidR="000F6DAF" w:rsidRDefault="000F6DAF" w:rsidP="000F6DAF"/>
    <w:p w14:paraId="4A677274" w14:textId="77777777" w:rsidR="00DC7547" w:rsidRPr="000F6DAF" w:rsidRDefault="00DC7547" w:rsidP="000F6DAF"/>
    <w:p w14:paraId="29D27318" w14:textId="4353232B" w:rsidR="00627C34" w:rsidRDefault="000F6DAF" w:rsidP="000F6DAF">
      <w:pPr>
        <w:pStyle w:val="Heading2"/>
      </w:pPr>
      <w:bookmarkStart w:id="34" w:name="_Toc174439933"/>
      <w:r>
        <w:t>DevOps</w:t>
      </w:r>
      <w:bookmarkEnd w:id="34"/>
    </w:p>
    <w:p w14:paraId="5C5B813C" w14:textId="77777777" w:rsidR="000F6DAF" w:rsidRPr="000F6DAF" w:rsidRDefault="000F6DAF" w:rsidP="000F6DAF"/>
    <w:p w14:paraId="234217E2" w14:textId="77777777" w:rsidR="00A54A88" w:rsidRDefault="00A54A88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4F0BFF9D" w14:textId="53C40D61" w:rsidR="0089134C" w:rsidRDefault="00594AA8" w:rsidP="00594AA8">
      <w:pPr>
        <w:pStyle w:val="Heading1"/>
      </w:pPr>
      <w:bookmarkStart w:id="35" w:name="_Toc174439934"/>
      <w:r>
        <w:lastRenderedPageBreak/>
        <w:t>Technology Stack</w:t>
      </w:r>
      <w:bookmarkEnd w:id="35"/>
    </w:p>
    <w:p w14:paraId="02C3CD6A" w14:textId="77777777" w:rsidR="00DC7547" w:rsidRPr="00DC7547" w:rsidRDefault="00DC7547" w:rsidP="00DC7547"/>
    <w:p w14:paraId="0141A0D2" w14:textId="67B3FABB" w:rsidR="000F6DAF" w:rsidRDefault="000F6DAF" w:rsidP="00D03B2D">
      <w:pPr>
        <w:pStyle w:val="Heading2"/>
      </w:pPr>
      <w:bookmarkStart w:id="36" w:name="_Toc174439935"/>
      <w:r>
        <w:t>Infrastructure</w:t>
      </w:r>
      <w:bookmarkEnd w:id="36"/>
    </w:p>
    <w:p w14:paraId="43D1F0E3" w14:textId="77777777" w:rsidR="00D03B2D" w:rsidRDefault="00D03B2D" w:rsidP="00D03B2D"/>
    <w:p w14:paraId="5F9F6D08" w14:textId="77777777" w:rsidR="00DC7547" w:rsidRPr="00D03B2D" w:rsidRDefault="00DC7547" w:rsidP="00D03B2D"/>
    <w:p w14:paraId="2E6C5A34" w14:textId="1CB29FFD" w:rsidR="00D03B2D" w:rsidRDefault="00D03B2D" w:rsidP="00D03B2D">
      <w:pPr>
        <w:pStyle w:val="Heading2"/>
      </w:pPr>
      <w:bookmarkStart w:id="37" w:name="_Toc174439936"/>
      <w:r>
        <w:t>Data</w:t>
      </w:r>
      <w:bookmarkEnd w:id="37"/>
    </w:p>
    <w:p w14:paraId="3D7A7F1F" w14:textId="77777777" w:rsidR="00D03B2D" w:rsidRDefault="00D03B2D" w:rsidP="00D03B2D"/>
    <w:p w14:paraId="3DDB80DD" w14:textId="77777777" w:rsidR="00DC7547" w:rsidRPr="00D03B2D" w:rsidRDefault="00DC7547" w:rsidP="00D03B2D"/>
    <w:p w14:paraId="08E74235" w14:textId="3B2F12CD" w:rsidR="00D03B2D" w:rsidRDefault="00D03B2D" w:rsidP="00D03B2D">
      <w:pPr>
        <w:pStyle w:val="Heading2"/>
      </w:pPr>
      <w:bookmarkStart w:id="38" w:name="_Toc174439937"/>
      <w:r>
        <w:t>Development</w:t>
      </w:r>
      <w:bookmarkEnd w:id="38"/>
    </w:p>
    <w:p w14:paraId="7E9E37F8" w14:textId="77777777" w:rsidR="00D03B2D" w:rsidRDefault="00D03B2D" w:rsidP="00D03B2D"/>
    <w:p w14:paraId="2584BCD1" w14:textId="77777777" w:rsidR="00DC7547" w:rsidRPr="00D03B2D" w:rsidRDefault="00DC7547" w:rsidP="00D03B2D"/>
    <w:p w14:paraId="0AFC32B4" w14:textId="77777777" w:rsidR="00A54A88" w:rsidRDefault="00A54A88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7A7DC171" w14:textId="399B042E" w:rsidR="00594AA8" w:rsidRDefault="00594AA8" w:rsidP="00594AA8">
      <w:pPr>
        <w:pStyle w:val="Heading1"/>
      </w:pPr>
      <w:bookmarkStart w:id="39" w:name="_Toc174439938"/>
      <w:r>
        <w:lastRenderedPageBreak/>
        <w:t>Costs</w:t>
      </w:r>
      <w:bookmarkEnd w:id="39"/>
    </w:p>
    <w:p w14:paraId="6688FE0A" w14:textId="77777777" w:rsidR="00DC7547" w:rsidRPr="00DC7547" w:rsidRDefault="00DC7547" w:rsidP="00DC7547"/>
    <w:p w14:paraId="2E8D1B5D" w14:textId="78D037AF" w:rsidR="00D03B2D" w:rsidRDefault="00D03B2D" w:rsidP="00D03B2D">
      <w:pPr>
        <w:pStyle w:val="Heading2"/>
      </w:pPr>
      <w:bookmarkStart w:id="40" w:name="_Toc174439939"/>
      <w:r>
        <w:t>Infrastructure</w:t>
      </w:r>
      <w:bookmarkEnd w:id="40"/>
    </w:p>
    <w:p w14:paraId="2E7583E7" w14:textId="77777777" w:rsidR="00D03B2D" w:rsidRDefault="00D03B2D" w:rsidP="00D03B2D"/>
    <w:p w14:paraId="3A3B98A0" w14:textId="77777777" w:rsidR="00DC7547" w:rsidRPr="00D03B2D" w:rsidRDefault="00DC7547" w:rsidP="00D03B2D"/>
    <w:p w14:paraId="672D5117" w14:textId="3BA37183" w:rsidR="00D03B2D" w:rsidRDefault="00D03B2D" w:rsidP="00D03B2D">
      <w:pPr>
        <w:pStyle w:val="Heading2"/>
      </w:pPr>
      <w:bookmarkStart w:id="41" w:name="_Toc174439940"/>
      <w:r>
        <w:t>Application</w:t>
      </w:r>
      <w:bookmarkEnd w:id="41"/>
    </w:p>
    <w:p w14:paraId="7C1927AB" w14:textId="77777777" w:rsidR="00D03B2D" w:rsidRDefault="00D03B2D" w:rsidP="00D03B2D"/>
    <w:p w14:paraId="61051651" w14:textId="77777777" w:rsidR="00DC7547" w:rsidRPr="00D03B2D" w:rsidRDefault="00DC7547" w:rsidP="00D03B2D"/>
    <w:p w14:paraId="15DE2AC6" w14:textId="0AE95A53" w:rsidR="00D03B2D" w:rsidRDefault="00D03B2D" w:rsidP="00D03B2D">
      <w:pPr>
        <w:pStyle w:val="Heading2"/>
      </w:pPr>
      <w:bookmarkStart w:id="42" w:name="_Toc174439941"/>
      <w:r>
        <w:t>Software</w:t>
      </w:r>
      <w:bookmarkEnd w:id="42"/>
    </w:p>
    <w:p w14:paraId="4D4C8DD5" w14:textId="77777777" w:rsidR="00D03B2D" w:rsidRPr="00D03B2D" w:rsidRDefault="00D03B2D" w:rsidP="00D03B2D"/>
    <w:p w14:paraId="7BEA2A5C" w14:textId="77777777" w:rsidR="00A54A88" w:rsidRDefault="00A54A88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68D783CD" w14:textId="0831DCA4" w:rsidR="00594AA8" w:rsidRDefault="00594AA8" w:rsidP="00594AA8">
      <w:pPr>
        <w:pStyle w:val="Heading1"/>
      </w:pPr>
      <w:bookmarkStart w:id="43" w:name="_Toc174439942"/>
      <w:r>
        <w:lastRenderedPageBreak/>
        <w:t>Maintenance</w:t>
      </w:r>
      <w:bookmarkEnd w:id="43"/>
    </w:p>
    <w:p w14:paraId="3A46F976" w14:textId="77777777" w:rsidR="00DC7547" w:rsidRPr="00DC7547" w:rsidRDefault="00DC7547" w:rsidP="00DC7547"/>
    <w:p w14:paraId="074C01B6" w14:textId="787FB6BD" w:rsidR="00D03B2D" w:rsidRDefault="00D03B2D" w:rsidP="00D03B2D">
      <w:pPr>
        <w:pStyle w:val="Heading2"/>
      </w:pPr>
      <w:bookmarkStart w:id="44" w:name="_Toc174439943"/>
      <w:r>
        <w:t>Support</w:t>
      </w:r>
      <w:bookmarkEnd w:id="44"/>
    </w:p>
    <w:p w14:paraId="63B32011" w14:textId="77777777" w:rsidR="00D03B2D" w:rsidRDefault="00D03B2D" w:rsidP="00D03B2D"/>
    <w:p w14:paraId="68888242" w14:textId="77777777" w:rsidR="00DC7547" w:rsidRPr="00D03B2D" w:rsidRDefault="00DC7547" w:rsidP="00D03B2D"/>
    <w:p w14:paraId="49BEAE84" w14:textId="119E5AFB" w:rsidR="00D03B2D" w:rsidRDefault="00D03B2D" w:rsidP="00D03B2D">
      <w:pPr>
        <w:pStyle w:val="Heading2"/>
      </w:pPr>
      <w:bookmarkStart w:id="45" w:name="_Toc174439944"/>
      <w:r>
        <w:t>Roadmap</w:t>
      </w:r>
      <w:bookmarkEnd w:id="45"/>
    </w:p>
    <w:p w14:paraId="22FE8BBC" w14:textId="77777777" w:rsidR="00D03B2D" w:rsidRDefault="00D03B2D" w:rsidP="00D03B2D"/>
    <w:p w14:paraId="62414263" w14:textId="77777777" w:rsidR="00DC7547" w:rsidRPr="00D03B2D" w:rsidRDefault="00DC7547" w:rsidP="00D03B2D"/>
    <w:p w14:paraId="5B723844" w14:textId="51586B46" w:rsidR="00D03B2D" w:rsidRDefault="00D03B2D" w:rsidP="00D03B2D">
      <w:pPr>
        <w:pStyle w:val="Heading2"/>
      </w:pPr>
      <w:bookmarkStart w:id="46" w:name="_Toc174439945"/>
      <w:r>
        <w:t>Life Expectancy</w:t>
      </w:r>
      <w:bookmarkEnd w:id="46"/>
    </w:p>
    <w:p w14:paraId="273870DA" w14:textId="77777777" w:rsidR="00D03B2D" w:rsidRDefault="00D03B2D" w:rsidP="00D03B2D"/>
    <w:p w14:paraId="3ABEABA1" w14:textId="77777777" w:rsidR="00DC7547" w:rsidRPr="00D03B2D" w:rsidRDefault="00DC7547" w:rsidP="00D03B2D"/>
    <w:p w14:paraId="09514A19" w14:textId="77777777" w:rsidR="00DC7547" w:rsidRDefault="00DC7547">
      <w:pPr>
        <w:rPr>
          <w:rFonts w:eastAsiaTheme="majorEastAsia" w:cstheme="majorBidi"/>
          <w:b/>
          <w:color w:val="4F91CE"/>
          <w:sz w:val="32"/>
          <w:szCs w:val="30"/>
        </w:rPr>
      </w:pPr>
      <w:r>
        <w:br w:type="page"/>
      </w:r>
    </w:p>
    <w:p w14:paraId="159C5E84" w14:textId="5C3E34D0" w:rsidR="00594AA8" w:rsidRPr="0089134C" w:rsidRDefault="00594AA8" w:rsidP="00594AA8">
      <w:pPr>
        <w:pStyle w:val="Heading1"/>
      </w:pPr>
      <w:bookmarkStart w:id="47" w:name="_Toc174439946"/>
      <w:r>
        <w:lastRenderedPageBreak/>
        <w:t>Appendix</w:t>
      </w:r>
      <w:bookmarkEnd w:id="47"/>
    </w:p>
    <w:sectPr w:rsidR="00594AA8" w:rsidRPr="0089134C" w:rsidSect="00003D9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1152" w:right="1152" w:bottom="792" w:left="1440" w:header="706" w:footer="70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E1EF" w14:textId="77777777" w:rsidR="009845BD" w:rsidRDefault="009845BD" w:rsidP="00CC4742">
      <w:r>
        <w:separator/>
      </w:r>
    </w:p>
  </w:endnote>
  <w:endnote w:type="continuationSeparator" w:id="0">
    <w:p w14:paraId="38FBB039" w14:textId="77777777" w:rsidR="009845BD" w:rsidRDefault="009845BD" w:rsidP="00CC4742">
      <w:r>
        <w:continuationSeparator/>
      </w:r>
    </w:p>
  </w:endnote>
  <w:endnote w:type="continuationNotice" w:id="1">
    <w:p w14:paraId="7C551BA6" w14:textId="77777777" w:rsidR="009845BD" w:rsidRDefault="009845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 Jack Light">
    <w:altName w:val="Calibri"/>
    <w:panose1 w:val="02000503000000020004"/>
    <w:charset w:val="00"/>
    <w:family w:val="modern"/>
    <w:notTrueType/>
    <w:pitch w:val="variable"/>
    <w:sig w:usb0="A00000AF" w:usb1="4000205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S Dillon Medium">
    <w:altName w:val="Calibri"/>
    <w:panose1 w:val="02000606030000020004"/>
    <w:charset w:val="00"/>
    <w:family w:val="modern"/>
    <w:notTrueType/>
    <w:pitch w:val="variable"/>
    <w:sig w:usb0="A000002F" w:usb1="00000000" w:usb2="00000000" w:usb3="00000000" w:csb0="00000093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 Jack">
    <w:altName w:val="Calibri"/>
    <w:panose1 w:val="02000503000000020004"/>
    <w:charset w:val="00"/>
    <w:family w:val="modern"/>
    <w:notTrueType/>
    <w:pitch w:val="variable"/>
    <w:sig w:usb0="A00000AF" w:usb1="4000205A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DB79" w14:textId="77777777" w:rsidR="00907714" w:rsidRDefault="009077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8F15" w14:textId="0A148349" w:rsidR="00BC37F3" w:rsidRPr="00D63632" w:rsidRDefault="00292C61" w:rsidP="00522131">
    <w:pPr>
      <w:pStyle w:val="Footer"/>
      <w:tabs>
        <w:tab w:val="clear" w:pos="4153"/>
        <w:tab w:val="clear" w:pos="8306"/>
        <w:tab w:val="left" w:pos="142"/>
        <w:tab w:val="right" w:pos="9317"/>
      </w:tabs>
      <w:rPr>
        <w:sz w:val="18"/>
      </w:rPr>
    </w:pPr>
    <w:r>
      <w:rPr>
        <w:sz w:val="18"/>
      </w:rPr>
      <w:fldChar w:fldCharType="begin"/>
    </w:r>
    <w:r>
      <w:rPr>
        <w:sz w:val="18"/>
      </w:rPr>
      <w:instrText xml:space="preserve"> FILENAME   \* MERGEFORMAT </w:instrText>
    </w:r>
    <w:r>
      <w:rPr>
        <w:sz w:val="18"/>
      </w:rPr>
      <w:fldChar w:fldCharType="separate"/>
    </w:r>
    <w:r w:rsidR="001266B2">
      <w:rPr>
        <w:sz w:val="18"/>
      </w:rPr>
      <w:t>Solution Architecture Definition</w:t>
    </w:r>
    <w:r>
      <w:rPr>
        <w:sz w:val="18"/>
      </w:rPr>
      <w:fldChar w:fldCharType="end"/>
    </w:r>
    <w:r w:rsidR="00BC37F3">
      <w:rPr>
        <w:noProof w:val="0"/>
      </w:rPr>
      <w:tab/>
    </w:r>
    <w:sdt>
      <w:sdtPr>
        <w:rPr>
          <w:noProof w:val="0"/>
        </w:rPr>
        <w:id w:val="1102536779"/>
        <w:docPartObj>
          <w:docPartGallery w:val="Page Numbers (Bottom of Page)"/>
          <w:docPartUnique/>
        </w:docPartObj>
      </w:sdtPr>
      <w:sdtEndPr>
        <w:rPr>
          <w:noProof/>
          <w:sz w:val="18"/>
        </w:rPr>
      </w:sdtEndPr>
      <w:sdtContent>
        <w:r w:rsidR="00BC37F3" w:rsidRPr="00E936DE">
          <w:rPr>
            <w:noProof w:val="0"/>
            <w:sz w:val="18"/>
          </w:rPr>
          <w:fldChar w:fldCharType="begin"/>
        </w:r>
        <w:r w:rsidR="00BC37F3" w:rsidRPr="00E936DE">
          <w:rPr>
            <w:sz w:val="18"/>
          </w:rPr>
          <w:instrText xml:space="preserve"> PAGE   \* MERGEFORMAT </w:instrText>
        </w:r>
        <w:r w:rsidR="00BC37F3" w:rsidRPr="00E936DE">
          <w:rPr>
            <w:noProof w:val="0"/>
            <w:sz w:val="18"/>
          </w:rPr>
          <w:fldChar w:fldCharType="separate"/>
        </w:r>
        <w:r w:rsidR="00F75B7A">
          <w:rPr>
            <w:sz w:val="18"/>
          </w:rPr>
          <w:t>1</w:t>
        </w:r>
        <w:r w:rsidR="00BC37F3" w:rsidRPr="00E936DE">
          <w:rPr>
            <w:sz w:val="18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D735" w14:textId="77777777" w:rsidR="00907714" w:rsidRDefault="00907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FBC4" w14:textId="77777777" w:rsidR="009845BD" w:rsidRDefault="009845BD" w:rsidP="00CC4742">
      <w:r>
        <w:separator/>
      </w:r>
    </w:p>
  </w:footnote>
  <w:footnote w:type="continuationSeparator" w:id="0">
    <w:p w14:paraId="2DFC2CEF" w14:textId="77777777" w:rsidR="009845BD" w:rsidRDefault="009845BD" w:rsidP="00CC4742">
      <w:r>
        <w:continuationSeparator/>
      </w:r>
    </w:p>
  </w:footnote>
  <w:footnote w:type="continuationNotice" w:id="1">
    <w:p w14:paraId="4E2934D9" w14:textId="77777777" w:rsidR="009845BD" w:rsidRDefault="009845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CB4E" w14:textId="77777777" w:rsidR="00907714" w:rsidRDefault="009077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35B60" w14:textId="77777777" w:rsidR="00907714" w:rsidRPr="00AA3E1F" w:rsidRDefault="00907714" w:rsidP="00AA3E1F">
    <w:pPr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C0D0" w14:textId="77777777" w:rsidR="00907714" w:rsidRDefault="00907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0143D"/>
    <w:multiLevelType w:val="hybridMultilevel"/>
    <w:tmpl w:val="23EEB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A4038"/>
    <w:multiLevelType w:val="multilevel"/>
    <w:tmpl w:val="C96E2D9E"/>
    <w:styleLink w:val="F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" w15:restartNumberingAfterBreak="0">
    <w:nsid w:val="4C3F565D"/>
    <w:multiLevelType w:val="hybridMultilevel"/>
    <w:tmpl w:val="F960A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A26D0"/>
    <w:multiLevelType w:val="hybridMultilevel"/>
    <w:tmpl w:val="4546D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678E8"/>
    <w:multiLevelType w:val="multilevel"/>
    <w:tmpl w:val="F604B61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5FC38EE"/>
    <w:multiLevelType w:val="hybridMultilevel"/>
    <w:tmpl w:val="A7E68B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22232">
    <w:abstractNumId w:val="1"/>
  </w:num>
  <w:num w:numId="2" w16cid:durableId="1109858424">
    <w:abstractNumId w:val="0"/>
  </w:num>
  <w:num w:numId="3" w16cid:durableId="1813282357">
    <w:abstractNumId w:val="4"/>
  </w:num>
  <w:num w:numId="4" w16cid:durableId="1624575430">
    <w:abstractNumId w:val="5"/>
  </w:num>
  <w:num w:numId="5" w16cid:durableId="126624591">
    <w:abstractNumId w:val="2"/>
  </w:num>
  <w:num w:numId="6" w16cid:durableId="7095693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16943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21579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TermsOfReferenceTemplate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4B3448"/>
    <w:rsid w:val="00003D9A"/>
    <w:rsid w:val="00010774"/>
    <w:rsid w:val="00012F26"/>
    <w:rsid w:val="00022E25"/>
    <w:rsid w:val="0003107F"/>
    <w:rsid w:val="000341E4"/>
    <w:rsid w:val="000624FB"/>
    <w:rsid w:val="0007152A"/>
    <w:rsid w:val="000744F8"/>
    <w:rsid w:val="0007495A"/>
    <w:rsid w:val="00090C3A"/>
    <w:rsid w:val="00095008"/>
    <w:rsid w:val="000B0C59"/>
    <w:rsid w:val="000B2E5C"/>
    <w:rsid w:val="000B47BB"/>
    <w:rsid w:val="000C2B03"/>
    <w:rsid w:val="000C6C8F"/>
    <w:rsid w:val="000D4D06"/>
    <w:rsid w:val="000F1A72"/>
    <w:rsid w:val="000F6DAF"/>
    <w:rsid w:val="00100D0F"/>
    <w:rsid w:val="001150B7"/>
    <w:rsid w:val="00117BFF"/>
    <w:rsid w:val="00121AD0"/>
    <w:rsid w:val="00125C0B"/>
    <w:rsid w:val="001266B2"/>
    <w:rsid w:val="00130E33"/>
    <w:rsid w:val="00143F12"/>
    <w:rsid w:val="00146852"/>
    <w:rsid w:val="001541A4"/>
    <w:rsid w:val="0016068D"/>
    <w:rsid w:val="00163541"/>
    <w:rsid w:val="00167B11"/>
    <w:rsid w:val="00171D59"/>
    <w:rsid w:val="00172734"/>
    <w:rsid w:val="00173D5F"/>
    <w:rsid w:val="001857C8"/>
    <w:rsid w:val="00190845"/>
    <w:rsid w:val="001909EF"/>
    <w:rsid w:val="001941E3"/>
    <w:rsid w:val="0019599E"/>
    <w:rsid w:val="001978DF"/>
    <w:rsid w:val="00197B56"/>
    <w:rsid w:val="001A0EC0"/>
    <w:rsid w:val="001A26D4"/>
    <w:rsid w:val="001C6A1B"/>
    <w:rsid w:val="001C6BF6"/>
    <w:rsid w:val="001E0A9E"/>
    <w:rsid w:val="001F3854"/>
    <w:rsid w:val="00211786"/>
    <w:rsid w:val="00212837"/>
    <w:rsid w:val="00212A89"/>
    <w:rsid w:val="00230D52"/>
    <w:rsid w:val="0023467F"/>
    <w:rsid w:val="00247625"/>
    <w:rsid w:val="0026349D"/>
    <w:rsid w:val="00265F06"/>
    <w:rsid w:val="00282584"/>
    <w:rsid w:val="00292C61"/>
    <w:rsid w:val="00293A1A"/>
    <w:rsid w:val="00297CCE"/>
    <w:rsid w:val="002B2ECB"/>
    <w:rsid w:val="002C4228"/>
    <w:rsid w:val="002D2758"/>
    <w:rsid w:val="002D50F1"/>
    <w:rsid w:val="002E2496"/>
    <w:rsid w:val="002F3ED6"/>
    <w:rsid w:val="002F6F68"/>
    <w:rsid w:val="00301E9B"/>
    <w:rsid w:val="003038A4"/>
    <w:rsid w:val="003206BC"/>
    <w:rsid w:val="00322978"/>
    <w:rsid w:val="00326646"/>
    <w:rsid w:val="00336DDE"/>
    <w:rsid w:val="00387F0A"/>
    <w:rsid w:val="003905C2"/>
    <w:rsid w:val="00390C15"/>
    <w:rsid w:val="00393A4C"/>
    <w:rsid w:val="003A10A1"/>
    <w:rsid w:val="003A7B61"/>
    <w:rsid w:val="003B2A7D"/>
    <w:rsid w:val="003C0226"/>
    <w:rsid w:val="003D5F2E"/>
    <w:rsid w:val="003E3970"/>
    <w:rsid w:val="003E5ABA"/>
    <w:rsid w:val="003F10E3"/>
    <w:rsid w:val="003F5D98"/>
    <w:rsid w:val="00405575"/>
    <w:rsid w:val="00414A80"/>
    <w:rsid w:val="00420C14"/>
    <w:rsid w:val="00423850"/>
    <w:rsid w:val="00426CA0"/>
    <w:rsid w:val="00442FB0"/>
    <w:rsid w:val="0045756F"/>
    <w:rsid w:val="00473013"/>
    <w:rsid w:val="00480CF5"/>
    <w:rsid w:val="00482896"/>
    <w:rsid w:val="0049607F"/>
    <w:rsid w:val="004B3448"/>
    <w:rsid w:val="004C43BD"/>
    <w:rsid w:val="004C610B"/>
    <w:rsid w:val="004D29AB"/>
    <w:rsid w:val="004E4B04"/>
    <w:rsid w:val="004E7E71"/>
    <w:rsid w:val="004F6A28"/>
    <w:rsid w:val="005021D3"/>
    <w:rsid w:val="00506D45"/>
    <w:rsid w:val="00507679"/>
    <w:rsid w:val="005117BB"/>
    <w:rsid w:val="00511B32"/>
    <w:rsid w:val="00522131"/>
    <w:rsid w:val="00525BC6"/>
    <w:rsid w:val="00535D38"/>
    <w:rsid w:val="00550F31"/>
    <w:rsid w:val="00552405"/>
    <w:rsid w:val="005578BF"/>
    <w:rsid w:val="00581611"/>
    <w:rsid w:val="00594811"/>
    <w:rsid w:val="00594AA8"/>
    <w:rsid w:val="00596A4A"/>
    <w:rsid w:val="005A6AFD"/>
    <w:rsid w:val="005D0AD4"/>
    <w:rsid w:val="005E1DFB"/>
    <w:rsid w:val="005E443C"/>
    <w:rsid w:val="005E5497"/>
    <w:rsid w:val="005F2B7B"/>
    <w:rsid w:val="005F2CF7"/>
    <w:rsid w:val="005F3E8A"/>
    <w:rsid w:val="00603226"/>
    <w:rsid w:val="00627084"/>
    <w:rsid w:val="00627C34"/>
    <w:rsid w:val="00631F9F"/>
    <w:rsid w:val="0064733A"/>
    <w:rsid w:val="006511CB"/>
    <w:rsid w:val="00652606"/>
    <w:rsid w:val="00684AF3"/>
    <w:rsid w:val="00687F30"/>
    <w:rsid w:val="00690CB0"/>
    <w:rsid w:val="006A481D"/>
    <w:rsid w:val="006B1C87"/>
    <w:rsid w:val="006B38C8"/>
    <w:rsid w:val="006B7E84"/>
    <w:rsid w:val="006C5D24"/>
    <w:rsid w:val="006D1F1C"/>
    <w:rsid w:val="006D3281"/>
    <w:rsid w:val="006E1DAD"/>
    <w:rsid w:val="006F0EDF"/>
    <w:rsid w:val="00701BB8"/>
    <w:rsid w:val="00704B2F"/>
    <w:rsid w:val="007210C8"/>
    <w:rsid w:val="007228C8"/>
    <w:rsid w:val="00722FED"/>
    <w:rsid w:val="0074170F"/>
    <w:rsid w:val="007439EC"/>
    <w:rsid w:val="00746AE6"/>
    <w:rsid w:val="00753BDE"/>
    <w:rsid w:val="007658EC"/>
    <w:rsid w:val="00767596"/>
    <w:rsid w:val="0077578C"/>
    <w:rsid w:val="007805D3"/>
    <w:rsid w:val="00782BF7"/>
    <w:rsid w:val="00794FA3"/>
    <w:rsid w:val="007A2160"/>
    <w:rsid w:val="007B44DE"/>
    <w:rsid w:val="007D0301"/>
    <w:rsid w:val="007D0A04"/>
    <w:rsid w:val="007E5723"/>
    <w:rsid w:val="0081148C"/>
    <w:rsid w:val="0082680C"/>
    <w:rsid w:val="00827700"/>
    <w:rsid w:val="00835628"/>
    <w:rsid w:val="008366E2"/>
    <w:rsid w:val="00845F4A"/>
    <w:rsid w:val="008474B4"/>
    <w:rsid w:val="00863A93"/>
    <w:rsid w:val="00864A53"/>
    <w:rsid w:val="00880564"/>
    <w:rsid w:val="008812F3"/>
    <w:rsid w:val="00887D45"/>
    <w:rsid w:val="0089134C"/>
    <w:rsid w:val="00895DED"/>
    <w:rsid w:val="00896D3B"/>
    <w:rsid w:val="008A22A8"/>
    <w:rsid w:val="008B3CBC"/>
    <w:rsid w:val="008B7416"/>
    <w:rsid w:val="008C555C"/>
    <w:rsid w:val="008D3F6F"/>
    <w:rsid w:val="00907714"/>
    <w:rsid w:val="009223DA"/>
    <w:rsid w:val="009567AA"/>
    <w:rsid w:val="0095722C"/>
    <w:rsid w:val="0096298A"/>
    <w:rsid w:val="009667F7"/>
    <w:rsid w:val="00970BEC"/>
    <w:rsid w:val="0097542B"/>
    <w:rsid w:val="00980B84"/>
    <w:rsid w:val="009845BD"/>
    <w:rsid w:val="00990BE5"/>
    <w:rsid w:val="009930EB"/>
    <w:rsid w:val="00995F6B"/>
    <w:rsid w:val="009B013B"/>
    <w:rsid w:val="009B03DA"/>
    <w:rsid w:val="009B0F11"/>
    <w:rsid w:val="009B30F8"/>
    <w:rsid w:val="009C30A7"/>
    <w:rsid w:val="009D6B12"/>
    <w:rsid w:val="009E11E2"/>
    <w:rsid w:val="009E413B"/>
    <w:rsid w:val="009E55EE"/>
    <w:rsid w:val="009F4B76"/>
    <w:rsid w:val="00A06098"/>
    <w:rsid w:val="00A068B8"/>
    <w:rsid w:val="00A251CC"/>
    <w:rsid w:val="00A319A8"/>
    <w:rsid w:val="00A336CC"/>
    <w:rsid w:val="00A42E6A"/>
    <w:rsid w:val="00A43E69"/>
    <w:rsid w:val="00A54A88"/>
    <w:rsid w:val="00A634DC"/>
    <w:rsid w:val="00A728B0"/>
    <w:rsid w:val="00A8171F"/>
    <w:rsid w:val="00A86C34"/>
    <w:rsid w:val="00A87947"/>
    <w:rsid w:val="00A87ECA"/>
    <w:rsid w:val="00A9531C"/>
    <w:rsid w:val="00AA2699"/>
    <w:rsid w:val="00AA3B8F"/>
    <w:rsid w:val="00AA3E1F"/>
    <w:rsid w:val="00AB6EB8"/>
    <w:rsid w:val="00AD10B9"/>
    <w:rsid w:val="00AD42B2"/>
    <w:rsid w:val="00B01620"/>
    <w:rsid w:val="00B05E76"/>
    <w:rsid w:val="00B27AF6"/>
    <w:rsid w:val="00B35699"/>
    <w:rsid w:val="00B40681"/>
    <w:rsid w:val="00B44C08"/>
    <w:rsid w:val="00B53F83"/>
    <w:rsid w:val="00B80AFF"/>
    <w:rsid w:val="00BC37F3"/>
    <w:rsid w:val="00BC4E38"/>
    <w:rsid w:val="00BC51C1"/>
    <w:rsid w:val="00BE396C"/>
    <w:rsid w:val="00BF3788"/>
    <w:rsid w:val="00BF731A"/>
    <w:rsid w:val="00C10721"/>
    <w:rsid w:val="00C129AF"/>
    <w:rsid w:val="00C40516"/>
    <w:rsid w:val="00C442E3"/>
    <w:rsid w:val="00C46033"/>
    <w:rsid w:val="00C50482"/>
    <w:rsid w:val="00C53F6B"/>
    <w:rsid w:val="00C61F4F"/>
    <w:rsid w:val="00C67CCF"/>
    <w:rsid w:val="00C759B0"/>
    <w:rsid w:val="00C81490"/>
    <w:rsid w:val="00C827E1"/>
    <w:rsid w:val="00C92F56"/>
    <w:rsid w:val="00C93386"/>
    <w:rsid w:val="00CA473C"/>
    <w:rsid w:val="00CA4A25"/>
    <w:rsid w:val="00CB47B6"/>
    <w:rsid w:val="00CB72FB"/>
    <w:rsid w:val="00CC1623"/>
    <w:rsid w:val="00CC3052"/>
    <w:rsid w:val="00CC4742"/>
    <w:rsid w:val="00CC7C9A"/>
    <w:rsid w:val="00CD1269"/>
    <w:rsid w:val="00CD689E"/>
    <w:rsid w:val="00CE0273"/>
    <w:rsid w:val="00CE3DA8"/>
    <w:rsid w:val="00CF7F57"/>
    <w:rsid w:val="00D0020F"/>
    <w:rsid w:val="00D03B2D"/>
    <w:rsid w:val="00D07A39"/>
    <w:rsid w:val="00D2491E"/>
    <w:rsid w:val="00D30C2F"/>
    <w:rsid w:val="00D40DC9"/>
    <w:rsid w:val="00D40F4F"/>
    <w:rsid w:val="00D462D4"/>
    <w:rsid w:val="00D47707"/>
    <w:rsid w:val="00D50C91"/>
    <w:rsid w:val="00D60DB9"/>
    <w:rsid w:val="00D63632"/>
    <w:rsid w:val="00D83794"/>
    <w:rsid w:val="00D92FAA"/>
    <w:rsid w:val="00D95A2A"/>
    <w:rsid w:val="00DA5B3C"/>
    <w:rsid w:val="00DB0038"/>
    <w:rsid w:val="00DC0A84"/>
    <w:rsid w:val="00DC2485"/>
    <w:rsid w:val="00DC32F8"/>
    <w:rsid w:val="00DC4DF7"/>
    <w:rsid w:val="00DC4FD2"/>
    <w:rsid w:val="00DC7547"/>
    <w:rsid w:val="00E10345"/>
    <w:rsid w:val="00E30FC5"/>
    <w:rsid w:val="00E32AEB"/>
    <w:rsid w:val="00E41D5C"/>
    <w:rsid w:val="00E469C9"/>
    <w:rsid w:val="00E508EB"/>
    <w:rsid w:val="00E50950"/>
    <w:rsid w:val="00E54974"/>
    <w:rsid w:val="00E677D5"/>
    <w:rsid w:val="00E72074"/>
    <w:rsid w:val="00E7793E"/>
    <w:rsid w:val="00E77C60"/>
    <w:rsid w:val="00E826F3"/>
    <w:rsid w:val="00E90CB8"/>
    <w:rsid w:val="00E936DE"/>
    <w:rsid w:val="00E95CC3"/>
    <w:rsid w:val="00E97703"/>
    <w:rsid w:val="00EA729D"/>
    <w:rsid w:val="00EB3454"/>
    <w:rsid w:val="00EC4BDB"/>
    <w:rsid w:val="00EC64A5"/>
    <w:rsid w:val="00EC6795"/>
    <w:rsid w:val="00EF1D47"/>
    <w:rsid w:val="00F02BDA"/>
    <w:rsid w:val="00F06DE5"/>
    <w:rsid w:val="00F113E2"/>
    <w:rsid w:val="00F151E2"/>
    <w:rsid w:val="00F26BE4"/>
    <w:rsid w:val="00F32698"/>
    <w:rsid w:val="00F42377"/>
    <w:rsid w:val="00F56B14"/>
    <w:rsid w:val="00F75B7A"/>
    <w:rsid w:val="00F80B9E"/>
    <w:rsid w:val="00F8540C"/>
    <w:rsid w:val="00F86B0B"/>
    <w:rsid w:val="00F8740B"/>
    <w:rsid w:val="00F926B4"/>
    <w:rsid w:val="00F92998"/>
    <w:rsid w:val="00FB596A"/>
    <w:rsid w:val="00FC69EF"/>
    <w:rsid w:val="00FE2512"/>
    <w:rsid w:val="00FE497A"/>
    <w:rsid w:val="00FE4C06"/>
    <w:rsid w:val="00FE749D"/>
    <w:rsid w:val="00FF0F83"/>
    <w:rsid w:val="00FF2623"/>
    <w:rsid w:val="00FF5341"/>
    <w:rsid w:val="1EEA8BBC"/>
    <w:rsid w:val="3B1B78B1"/>
    <w:rsid w:val="426DFF8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6FB430"/>
  <w15:docId w15:val="{E29316C0-8837-4221-80EE-F1955CD6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7F7"/>
    <w:rPr>
      <w:rFonts w:ascii="FS Jack Light" w:hAnsi="FS Jack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2E"/>
    <w:pPr>
      <w:keepNext/>
      <w:keepLines/>
      <w:numPr>
        <w:numId w:val="3"/>
      </w:numPr>
      <w:spacing w:before="320" w:after="120" w:line="240" w:lineRule="auto"/>
      <w:outlineLvl w:val="0"/>
    </w:pPr>
    <w:rPr>
      <w:rFonts w:eastAsiaTheme="majorEastAsia" w:cstheme="majorBidi"/>
      <w:b/>
      <w:color w:val="4F91CE"/>
      <w:sz w:val="32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F2E"/>
    <w:pPr>
      <w:keepNext/>
      <w:keepLines/>
      <w:numPr>
        <w:ilvl w:val="1"/>
        <w:numId w:val="3"/>
      </w:numPr>
      <w:spacing w:before="120" w:after="120" w:line="240" w:lineRule="auto"/>
      <w:outlineLvl w:val="1"/>
    </w:pPr>
    <w:rPr>
      <w:rFonts w:eastAsiaTheme="majorEastAsia" w:cstheme="majorBidi"/>
      <w:b/>
      <w:color w:val="4F91C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F2E"/>
    <w:pPr>
      <w:keepNext/>
      <w:keepLines/>
      <w:numPr>
        <w:ilvl w:val="2"/>
        <w:numId w:val="3"/>
      </w:numPr>
      <w:spacing w:before="40" w:after="0" w:line="240" w:lineRule="auto"/>
      <w:outlineLvl w:val="2"/>
    </w:pPr>
    <w:rPr>
      <w:rFonts w:eastAsiaTheme="majorEastAsia" w:cstheme="majorBidi"/>
      <w:b/>
      <w:color w:val="4F91CE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F2E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b/>
      <w:iCs/>
      <w:sz w:val="24"/>
      <w:szCs w:val="2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6033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600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6033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2B2B2B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6033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color w:val="773E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6033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80600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6033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color w:val="2B2B2B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right" w:leader="dot" w:pos="9720"/>
      </w:tabs>
    </w:pPr>
    <w:rPr>
      <w:b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pacing w:before="120"/>
      <w:jc w:val="both"/>
    </w:pPr>
    <w:rPr>
      <w:noProof/>
      <w:sz w:val="14"/>
    </w:rPr>
  </w:style>
  <w:style w:type="paragraph" w:styleId="Header">
    <w:name w:val="header"/>
    <w:basedOn w:val="Normal"/>
    <w:pPr>
      <w:shd w:val="solid" w:color="C0C0C0" w:fill="auto"/>
      <w:tabs>
        <w:tab w:val="center" w:pos="4153"/>
        <w:tab w:val="right" w:pos="8306"/>
      </w:tabs>
    </w:pPr>
    <w:rPr>
      <w:b/>
      <w:sz w:val="28"/>
    </w:rPr>
  </w:style>
  <w:style w:type="paragraph" w:customStyle="1" w:styleId="tableheading">
    <w:name w:val="table heading"/>
    <w:basedOn w:val="Normal"/>
    <w:next w:val="tableentry"/>
    <w:pPr>
      <w:tabs>
        <w:tab w:val="left" w:pos="720"/>
        <w:tab w:val="left" w:pos="1440"/>
        <w:tab w:val="left" w:pos="3600"/>
        <w:tab w:val="left" w:pos="4320"/>
        <w:tab w:val="left" w:pos="5760"/>
        <w:tab w:val="left" w:pos="7200"/>
      </w:tabs>
      <w:spacing w:before="120" w:after="120"/>
      <w:jc w:val="both"/>
    </w:pPr>
    <w:rPr>
      <w:b/>
    </w:rPr>
  </w:style>
  <w:style w:type="paragraph" w:customStyle="1" w:styleId="tableentry">
    <w:name w:val="table entry"/>
    <w:basedOn w:val="Normal"/>
    <w:pPr>
      <w:tabs>
        <w:tab w:val="left" w:pos="720"/>
        <w:tab w:val="left" w:pos="1440"/>
        <w:tab w:val="left" w:pos="3600"/>
        <w:tab w:val="left" w:pos="4320"/>
        <w:tab w:val="left" w:pos="5760"/>
        <w:tab w:val="left" w:pos="7200"/>
      </w:tabs>
      <w:spacing w:before="60" w:after="60"/>
      <w:jc w:val="center"/>
    </w:pPr>
    <w:rPr>
      <w:b/>
      <w:i/>
    </w:rPr>
  </w:style>
  <w:style w:type="character" w:styleId="PageNumber">
    <w:name w:val="page number"/>
    <w:basedOn w:val="DefaultParagraphFont"/>
  </w:style>
  <w:style w:type="paragraph" w:styleId="TOC2">
    <w:name w:val="toc 2"/>
    <w:basedOn w:val="Normal"/>
    <w:next w:val="Normal"/>
    <w:uiPriority w:val="39"/>
    <w:pPr>
      <w:tabs>
        <w:tab w:val="right" w:leader="dot" w:pos="9720"/>
      </w:tabs>
      <w:ind w:left="245"/>
    </w:pPr>
    <w:rPr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720"/>
      </w:tabs>
      <w:ind w:left="475"/>
    </w:pPr>
  </w:style>
  <w:style w:type="paragraph" w:styleId="TOC4">
    <w:name w:val="toc 4"/>
    <w:basedOn w:val="Normal"/>
    <w:next w:val="Normal"/>
    <w:semiHidden/>
    <w:pPr>
      <w:tabs>
        <w:tab w:val="right" w:leader="dot" w:pos="972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72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72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72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72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720"/>
      </w:tabs>
      <w:ind w:left="192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link w:val="CommentTextChar"/>
    <w:rsid w:val="00F92998"/>
    <w:rPr>
      <w:color w:val="000080"/>
    </w:rPr>
  </w:style>
  <w:style w:type="character" w:customStyle="1" w:styleId="Heading1Char">
    <w:name w:val="Heading 1 Char"/>
    <w:basedOn w:val="DefaultParagraphFont"/>
    <w:link w:val="Heading1"/>
    <w:uiPriority w:val="9"/>
    <w:rsid w:val="00970BEC"/>
    <w:rPr>
      <w:rFonts w:ascii="FS Dillon Medium" w:eastAsiaTheme="majorEastAsia" w:hAnsi="FS Dillon Medium" w:cstheme="majorBidi"/>
      <w:b/>
      <w:color w:val="4F91CE"/>
      <w:sz w:val="32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2C4228"/>
    <w:rPr>
      <w:rFonts w:ascii="FS Dillon Medium" w:eastAsiaTheme="majorEastAsia" w:hAnsi="FS Dillon Medium" w:cstheme="majorBidi"/>
      <w:b/>
      <w:color w:val="4F91C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C4228"/>
    <w:rPr>
      <w:rFonts w:ascii="FS Dillon Medium" w:eastAsiaTheme="majorEastAsia" w:hAnsi="FS Dillon Medium" w:cstheme="majorBidi"/>
      <w:b/>
      <w:color w:val="4F91CE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C4228"/>
    <w:rPr>
      <w:rFonts w:ascii="FS Dillon Medium" w:eastAsiaTheme="majorEastAsia" w:hAnsi="FS Dillon Medium" w:cstheme="majorBidi"/>
      <w:b/>
      <w:iCs/>
      <w:sz w:val="24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rsid w:val="00C46033"/>
    <w:rPr>
      <w:rFonts w:asciiTheme="majorHAnsi" w:eastAsiaTheme="majorEastAsia" w:hAnsiTheme="majorHAnsi" w:cstheme="majorBidi"/>
      <w:i/>
      <w:iCs/>
      <w:color w:val="806000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46033"/>
    <w:rPr>
      <w:rFonts w:asciiTheme="majorHAnsi" w:eastAsiaTheme="majorEastAsia" w:hAnsiTheme="majorHAnsi" w:cstheme="majorBidi"/>
      <w:i/>
      <w:iCs/>
      <w:color w:val="2B2B2B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rsid w:val="00C46033"/>
    <w:rPr>
      <w:rFonts w:asciiTheme="majorHAnsi" w:eastAsiaTheme="majorEastAsia" w:hAnsiTheme="majorHAnsi" w:cstheme="majorBidi"/>
      <w:color w:val="773E00" w:themeColor="accent1" w:themeShade="8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C46033"/>
    <w:rPr>
      <w:rFonts w:asciiTheme="majorHAnsi" w:eastAsiaTheme="majorEastAsia" w:hAnsiTheme="majorHAnsi" w:cstheme="majorBidi"/>
      <w:color w:val="806000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46033"/>
    <w:rPr>
      <w:rFonts w:asciiTheme="majorHAnsi" w:eastAsiaTheme="majorEastAsia" w:hAnsiTheme="majorHAnsi" w:cstheme="majorBidi"/>
      <w:color w:val="2B2B2B" w:themeColor="accent6" w:themeShade="80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6033"/>
    <w:pPr>
      <w:spacing w:line="240" w:lineRule="auto"/>
    </w:pPr>
    <w:rPr>
      <w:b/>
      <w:bCs/>
      <w:smallCaps/>
      <w:color w:val="EF7D00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460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D00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6033"/>
    <w:rPr>
      <w:rFonts w:asciiTheme="majorHAnsi" w:eastAsiaTheme="majorEastAsia" w:hAnsiTheme="majorHAnsi" w:cstheme="majorBidi"/>
      <w:color w:val="B35D00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03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46033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C46033"/>
    <w:rPr>
      <w:b/>
      <w:bCs/>
    </w:rPr>
  </w:style>
  <w:style w:type="character" w:styleId="Emphasis">
    <w:name w:val="Emphasis"/>
    <w:basedOn w:val="DefaultParagraphFont"/>
    <w:uiPriority w:val="20"/>
    <w:qFormat/>
    <w:rsid w:val="00C46033"/>
    <w:rPr>
      <w:i/>
      <w:iCs/>
    </w:rPr>
  </w:style>
  <w:style w:type="paragraph" w:styleId="NoSpacing">
    <w:name w:val="No Spacing"/>
    <w:link w:val="NoSpacingChar"/>
    <w:uiPriority w:val="1"/>
    <w:qFormat/>
    <w:rsid w:val="003E5ABA"/>
    <w:pPr>
      <w:spacing w:after="0" w:line="240" w:lineRule="auto"/>
    </w:pPr>
    <w:rPr>
      <w:rFonts w:ascii="FS Jack Light" w:hAnsi="FS Jack Light"/>
    </w:rPr>
  </w:style>
  <w:style w:type="paragraph" w:styleId="Quote">
    <w:name w:val="Quote"/>
    <w:basedOn w:val="Normal"/>
    <w:next w:val="Normal"/>
    <w:link w:val="QuoteChar"/>
    <w:uiPriority w:val="29"/>
    <w:qFormat/>
    <w:rsid w:val="00C46033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4603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033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EF7D0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033"/>
    <w:rPr>
      <w:rFonts w:asciiTheme="majorHAnsi" w:eastAsiaTheme="majorEastAsia" w:hAnsiTheme="majorHAnsi" w:cstheme="majorBidi"/>
      <w:color w:val="EF7D00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4603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46033"/>
    <w:rPr>
      <w:b w:val="0"/>
      <w:bCs w:val="0"/>
      <w:i/>
      <w:iCs/>
      <w:color w:val="EF7D00" w:themeColor="accent1"/>
    </w:rPr>
  </w:style>
  <w:style w:type="character" w:styleId="SubtleReference">
    <w:name w:val="Subtle Reference"/>
    <w:basedOn w:val="DefaultParagraphFont"/>
    <w:uiPriority w:val="31"/>
    <w:qFormat/>
    <w:rsid w:val="00C4603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46033"/>
    <w:rPr>
      <w:b/>
      <w:bCs/>
      <w:smallCaps/>
      <w:color w:val="EF7D00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603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6033"/>
    <w:pPr>
      <w:outlineLvl w:val="9"/>
    </w:pPr>
  </w:style>
  <w:style w:type="character" w:styleId="Hyperlink">
    <w:name w:val="Hyperlink"/>
    <w:uiPriority w:val="99"/>
    <w:unhideWhenUsed/>
    <w:rsid w:val="008474B4"/>
    <w:rPr>
      <w:color w:val="0563C1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3E5ABA"/>
    <w:rPr>
      <w:rFonts w:ascii="FS Jack Light" w:hAnsi="FS Jack Light"/>
    </w:rPr>
  </w:style>
  <w:style w:type="table" w:styleId="TableGrid">
    <w:name w:val="Table Grid"/>
    <w:basedOn w:val="TableNormal"/>
    <w:uiPriority w:val="59"/>
    <w:rsid w:val="00442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442FB0"/>
    <w:rPr>
      <w:color w:val="808080"/>
    </w:rPr>
  </w:style>
  <w:style w:type="paragraph" w:customStyle="1" w:styleId="Guidancetext">
    <w:name w:val="Guidance text"/>
    <w:basedOn w:val="Normal"/>
    <w:link w:val="GuidancetextChar"/>
    <w:qFormat/>
    <w:rsid w:val="00C46033"/>
    <w:pPr>
      <w:spacing w:after="60" w:line="256" w:lineRule="auto"/>
    </w:pPr>
    <w:rPr>
      <w:rFonts w:eastAsia="MS Mincho"/>
      <w:i/>
      <w:color w:val="414140" w:themeColor="accent6" w:themeShade="BF"/>
    </w:rPr>
  </w:style>
  <w:style w:type="paragraph" w:styleId="ListParagraph">
    <w:name w:val="List Paragraph"/>
    <w:basedOn w:val="Normal"/>
    <w:uiPriority w:val="34"/>
    <w:qFormat/>
    <w:rsid w:val="00CC4742"/>
    <w:pPr>
      <w:ind w:left="720"/>
      <w:contextualSpacing/>
    </w:pPr>
  </w:style>
  <w:style w:type="character" w:customStyle="1" w:styleId="GuidancetextChar">
    <w:name w:val="Guidance text Char"/>
    <w:basedOn w:val="DefaultParagraphFont"/>
    <w:link w:val="Guidancetext"/>
    <w:rsid w:val="00C46033"/>
    <w:rPr>
      <w:rFonts w:eastAsia="MS Mincho"/>
      <w:i/>
      <w:color w:val="414140" w:themeColor="accent6" w:themeShade="BF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936DE"/>
    <w:rPr>
      <w:rFonts w:ascii="Arial" w:hAnsi="Arial" w:cs="Arial"/>
      <w:noProof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BDA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BDA"/>
    <w:pPr>
      <w:spacing w:line="240" w:lineRule="auto"/>
    </w:pPr>
    <w:rPr>
      <w:b/>
      <w:bCs/>
      <w:vanish/>
      <w:color w:val="auto"/>
      <w:szCs w:val="20"/>
    </w:rPr>
  </w:style>
  <w:style w:type="character" w:customStyle="1" w:styleId="CommentTextChar">
    <w:name w:val="Comment Text Char"/>
    <w:basedOn w:val="DefaultParagraphFont"/>
    <w:link w:val="CommentText"/>
    <w:rsid w:val="00F92998"/>
    <w:rPr>
      <w:rFonts w:ascii="FS Jack Light" w:hAnsi="FS Jack Light"/>
      <w:color w:val="000080"/>
      <w:sz w:val="20"/>
    </w:rPr>
  </w:style>
  <w:style w:type="character" w:customStyle="1" w:styleId="CommentSubjectChar">
    <w:name w:val="Comment Subject Char"/>
    <w:basedOn w:val="CommentTextChar"/>
    <w:link w:val="CommentSubject"/>
    <w:rsid w:val="00F02BDA"/>
    <w:rPr>
      <w:rFonts w:ascii="Arial" w:hAnsi="Arial" w:cs="Arial"/>
      <w:vanish w:val="0"/>
      <w:color w:val="000080"/>
      <w:sz w:val="20"/>
    </w:rPr>
  </w:style>
  <w:style w:type="numbering" w:customStyle="1" w:styleId="FA">
    <w:name w:val="FA"/>
    <w:uiPriority w:val="99"/>
    <w:rsid w:val="00420C14"/>
    <w:pPr>
      <w:numPr>
        <w:numId w:val="1"/>
      </w:numPr>
    </w:pPr>
  </w:style>
  <w:style w:type="paragraph" w:customStyle="1" w:styleId="Heading">
    <w:name w:val="Heading"/>
    <w:basedOn w:val="Heading1"/>
    <w:qFormat/>
    <w:rsid w:val="00E54974"/>
    <w:pPr>
      <w:numPr>
        <w:numId w:val="0"/>
      </w:numPr>
    </w:pPr>
  </w:style>
  <w:style w:type="paragraph" w:customStyle="1" w:styleId="paragraph">
    <w:name w:val="paragraph"/>
    <w:basedOn w:val="Normal"/>
    <w:rsid w:val="00826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2680C"/>
  </w:style>
  <w:style w:type="character" w:customStyle="1" w:styleId="eop">
    <w:name w:val="eop"/>
    <w:basedOn w:val="DefaultParagraphFont"/>
    <w:rsid w:val="0082680C"/>
  </w:style>
  <w:style w:type="character" w:customStyle="1" w:styleId="pagebreaktextspan">
    <w:name w:val="pagebreaktextspan"/>
    <w:basedOn w:val="DefaultParagraphFont"/>
    <w:rsid w:val="007210C8"/>
  </w:style>
  <w:style w:type="character" w:customStyle="1" w:styleId="scxw200416161">
    <w:name w:val="scxw200416161"/>
    <w:basedOn w:val="DefaultParagraphFont"/>
    <w:rsid w:val="007210C8"/>
  </w:style>
  <w:style w:type="character" w:styleId="UnresolvedMention">
    <w:name w:val="Unresolved Mention"/>
    <w:basedOn w:val="DefaultParagraphFont"/>
    <w:uiPriority w:val="99"/>
    <w:unhideWhenUsed/>
    <w:rsid w:val="00F86B0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F86B0B"/>
    <w:rPr>
      <w:color w:val="2B579A"/>
      <w:shd w:val="clear" w:color="auto" w:fill="E1DFDD"/>
    </w:rPr>
  </w:style>
  <w:style w:type="paragraph" w:styleId="Revision">
    <w:name w:val="Revision"/>
    <w:hidden/>
    <w:uiPriority w:val="71"/>
    <w:rsid w:val="00326646"/>
    <w:pPr>
      <w:spacing w:after="0" w:line="240" w:lineRule="auto"/>
    </w:pPr>
    <w:rPr>
      <w:rFonts w:ascii="FS Jack" w:hAnsi="FS Jack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12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0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02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7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9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2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8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84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3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5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3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2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0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73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3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16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6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9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7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9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8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2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0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8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7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2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he-fa.atlassian.net/wiki/spaces/EA/pages/3620208657/Solution+Architecture+Definition+Document+Guidance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\Documents\Work%20-%20DSDM%20Agile\Training%20material\AgilePM\New%20Templates\terms_of_reference.dotx" TargetMode="External"/></Relationships>
</file>

<file path=word/theme/theme1.xml><?xml version="1.0" encoding="utf-8"?>
<a:theme xmlns:a="http://schemas.openxmlformats.org/drawingml/2006/main" name="Agile business consortium">
  <a:themeElements>
    <a:clrScheme name="Agile Business Consortium 2">
      <a:dk1>
        <a:sysClr val="windowText" lastClr="000000"/>
      </a:dk1>
      <a:lt1>
        <a:sysClr val="window" lastClr="FFFFFF"/>
      </a:lt1>
      <a:dk2>
        <a:srgbClr val="575756"/>
      </a:dk2>
      <a:lt2>
        <a:srgbClr val="E7E6E6"/>
      </a:lt2>
      <a:accent1>
        <a:srgbClr val="EF7D00"/>
      </a:accent1>
      <a:accent2>
        <a:srgbClr val="FFC000"/>
      </a:accent2>
      <a:accent3>
        <a:srgbClr val="A5A5A5"/>
      </a:accent3>
      <a:accent4>
        <a:srgbClr val="E52322"/>
      </a:accent4>
      <a:accent5>
        <a:srgbClr val="ED7D31"/>
      </a:accent5>
      <a:accent6>
        <a:srgbClr val="575756"/>
      </a:accent6>
      <a:hlink>
        <a:srgbClr val="E52322"/>
      </a:hlink>
      <a:folHlink>
        <a:srgbClr val="2B63A4"/>
      </a:folHlink>
    </a:clrScheme>
    <a:fontScheme name="Office">
      <a:majorFont>
        <a:latin typeface="Calibri Ligh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gile business consortium" id="{4E739E59-5DC1-45F8-8DF3-B73626853B62}" vid="{18280AAC-D22E-4E58-8903-E8E958F0249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Purpose of this document
	•	To state the business drivers for and objectives of the project
•	To describe in outline the scope of the project
•	To state any dependencies and constraints already known
•	To identify resources required for the next phase
•	To justify and secure funding for a feasibility investigation
Note: The primary purpose of this document is to justify the work required to determine whether the project is likely to be feasible from a technical and business perspective. All of the above should only be described at very high level. Expect only a sentence, a short paragraph or a short list of bullets under each heading.
	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AD55C8340CE4EACCFC7F2B57DF66F" ma:contentTypeVersion="38" ma:contentTypeDescription="Create a new document." ma:contentTypeScope="" ma:versionID="8a9c5d872821b300ed7ee8794c9f9c16">
  <xsd:schema xmlns:xsd="http://www.w3.org/2001/XMLSchema" xmlns:xs="http://www.w3.org/2001/XMLSchema" xmlns:p="http://schemas.microsoft.com/office/2006/metadata/properties" xmlns:ns1="4e94cf9c-25a8-4e0b-b3b7-9414ceec65f7" xmlns:ns3="ab707f45-1e95-4502-bc00-a0657e996055" targetNamespace="http://schemas.microsoft.com/office/2006/metadata/properties" ma:root="true" ma:fieldsID="0906f82e19499701ce62233511cbdfe8" ns1:_="" ns3:_="">
    <xsd:import namespace="4e94cf9c-25a8-4e0b-b3b7-9414ceec65f7"/>
    <xsd:import namespace="ab707f45-1e95-4502-bc00-a0657e996055"/>
    <xsd:element name="properties">
      <xsd:complexType>
        <xsd:sequence>
          <xsd:element name="documentManagement">
            <xsd:complexType>
              <xsd:all>
                <xsd:element ref="ns1:_x0023_" minOccurs="0"/>
                <xsd:element ref="ns1:POD" minOccurs="0"/>
                <xsd:element ref="ns1:SubmissionType" minOccurs="0"/>
                <xsd:element ref="ns1:Timeboxed" minOccurs="0"/>
                <xsd:element ref="ns1:Approval_x0020_Status" minOccurs="0"/>
                <xsd:element ref="ns1:ARB_x0020_Date" minOccurs="0"/>
                <xsd:element ref="ns1:Notes" minOccurs="0"/>
                <xsd:element ref="ns1:Owners" minOccurs="0"/>
                <xsd:element ref="ns1:Livedocument" minOccurs="0"/>
                <xsd:element ref="ns1:IsResubmission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AutoKeyPoints" minOccurs="0"/>
                <xsd:element ref="ns1:MediaServiceKeyPoints" minOccurs="0"/>
                <xsd:element ref="ns1:MediaServiceAutoTag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lcf76f155ced4ddcb4097134ff3c332f" minOccurs="0"/>
                <xsd:element ref="ns3:TaxCatchAll" minOccurs="0"/>
                <xsd:element ref="ns1:MediaServiceObjectDetectorVersions" minOccurs="0"/>
                <xsd:element ref="ns1:MediaServiceSearchProperties" minOccurs="0"/>
                <xsd:element ref="ns1:Label" minOccurs="0"/>
                <xsd:element ref="ns1:_Flow_SignoffStatus" minOccurs="0"/>
                <xsd:element ref="ns1:MediaServiceDateTaken" minOccurs="0"/>
                <xsd:element ref="ns1:MediaServiceMetadata" minOccurs="0"/>
                <xsd:element ref="ns1:DateandTime" minOccurs="0"/>
                <xsd:element ref="ns1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4cf9c-25a8-4e0b-b3b7-9414ceec65f7" elementFormDefault="qualified">
    <xsd:import namespace="http://schemas.microsoft.com/office/2006/documentManagement/types"/>
    <xsd:import namespace="http://schemas.microsoft.com/office/infopath/2007/PartnerControls"/>
    <xsd:element name="_x0023_" ma:index="0" nillable="true" ma:displayName="#" ma:decimals="0" ma:format="Dropdown" ma:internalName="_x0023_" ma:readOnly="false" ma:percentage="FALSE">
      <xsd:simpleType>
        <xsd:restriction base="dms:Number"/>
      </xsd:simpleType>
    </xsd:element>
    <xsd:element name="POD" ma:index="1" nillable="true" ma:displayName="Product Line" ma:format="Dropdown" ma:internalName="POD">
      <xsd:simpleType>
        <xsd:restriction base="dms:Choice">
          <xsd:enumeration value="Follow"/>
          <xsd:enumeration value="Play"/>
          <xsd:enumeration value="Run"/>
          <xsd:enumeration value="Learn"/>
          <xsd:enumeration value="Attend"/>
          <xsd:enumeration value="Data"/>
          <xsd:enumeration value="Regulate"/>
          <xsd:enumeration value="Win"/>
          <xsd:enumeration value="Corporate"/>
          <xsd:enumeration value="Platforms"/>
          <xsd:enumeration value="Architecture"/>
          <xsd:enumeration value="Customer and Marketing Enablers"/>
          <xsd:enumeration value="Commercial"/>
        </xsd:restriction>
      </xsd:simpleType>
    </xsd:element>
    <xsd:element name="SubmissionType" ma:index="4" nillable="true" ma:displayName="Submission" ma:format="Dropdown" ma:internalName="SubmissionType" ma:readOnly="false">
      <xsd:simpleType>
        <xsd:restriction base="dms:Choice">
          <xsd:enumeration value="Architecture Approach"/>
          <xsd:enumeration value="Options Assessment"/>
          <xsd:enumeration value="Solution Architecture Definition"/>
          <xsd:enumeration value="Supplier Selection"/>
          <xsd:enumeration value="Architecture Decision Record"/>
          <xsd:enumeration value="Preferred Technologies"/>
          <xsd:enumeration value="Other"/>
        </xsd:restriction>
      </xsd:simpleType>
    </xsd:element>
    <xsd:element name="Timeboxed" ma:index="5" nillable="true" ma:displayName="Timeboxed" ma:format="Dropdown" ma:internalName="Timeboxed" ma:readOnly="false" ma:percentage="FALSE">
      <xsd:simpleType>
        <xsd:restriction base="dms:Number"/>
      </xsd:simpleType>
    </xsd:element>
    <xsd:element name="Approval_x0020_Status" ma:index="6" nillable="true" ma:displayName="Approval Status" ma:format="Dropdown" ma:internalName="Approval_x0020_Status">
      <xsd:simpleType>
        <xsd:restriction base="dms:Choice">
          <xsd:enumeration value="Draft"/>
          <xsd:enumeration value="Appendix"/>
          <xsd:enumeration value="For Awareness"/>
          <xsd:enumeration value="For Approval"/>
          <xsd:enumeration value="Pending Offline Approvals"/>
          <xsd:enumeration value="For Approval - Carried Over"/>
          <xsd:enumeration value="Approved"/>
          <xsd:enumeration value="Conditionally Approved"/>
          <xsd:enumeration value="Rejected"/>
          <xsd:enumeration value="For Review"/>
          <xsd:enumeration value="Reviewed"/>
          <xsd:enumeration value="On Hold"/>
        </xsd:restriction>
      </xsd:simpleType>
    </xsd:element>
    <xsd:element name="ARB_x0020_Date" ma:index="7" nillable="true" ma:displayName="ACB Date" ma:format="DateOnly" ma:internalName="ARB_x0020_Date" ma:readOnly="false">
      <xsd:simpleType>
        <xsd:restriction base="dms:DateTime"/>
      </xsd:simpleType>
    </xsd:element>
    <xsd:element name="Notes" ma:index="8" nillable="true" ma:displayName="Notes" ma:format="Dropdown" ma:internalName="Notes" ma:readOnly="false">
      <xsd:simpleType>
        <xsd:restriction base="dms:Note"/>
      </xsd:simpleType>
    </xsd:element>
    <xsd:element name="Owners" ma:index="9" nillable="true" ma:displayName="Owners" ma:format="Dropdown" ma:internalName="Owners" ma:readOnly="false">
      <xsd:simpleType>
        <xsd:restriction base="dms:Note"/>
      </xsd:simpleType>
    </xsd:element>
    <xsd:element name="Livedocument" ma:index="10" nillable="true" ma:displayName="Live document" ma:format="Hyperlink" ma:internalName="Livedocument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sResubmission" ma:index="11" nillable="true" ma:displayName="Is Resubmission" ma:default="0" ma:description="Resubmission of a previously rejected or conditionally approved item" ma:format="Dropdown" ma:internalName="IsResubmission" ma:readOnly="false">
      <xsd:simpleType>
        <xsd:restriction base="dms:Boolean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9" nillable="true" ma:displayName="Tags" ma:hidden="true" ma:internalName="MediaServiceAutoTags" ma:readOnly="true">
      <xsd:simpleType>
        <xsd:restriction base="dms:Text"/>
      </xsd:simpleType>
    </xsd:element>
    <xsd:element name="MediaServiceOCR" ma:index="20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4d4ec47-8037-4ebe-ad01-e6ba2150e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abel" ma:index="29" nillable="true" ma:displayName="Label" ma:hidden="true" ma:internalName="Label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rchitecture"/>
                    <xsd:enumeration value="Principle"/>
                    <xsd:enumeration value="Standard"/>
                    <xsd:enumeration value="Strategy"/>
                    <xsd:enumeration value="Pattern"/>
                    <xsd:enumeration value="Governance"/>
                    <xsd:enumeration value="Design"/>
                    <xsd:enumeration value="Proposal"/>
                    <xsd:enumeration value="Decision"/>
                    <xsd:enumeration value="Briefing Notes"/>
                    <xsd:enumeration value="Requirement"/>
                    <xsd:enumeration value="Templat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hidden="true" ma:internalName="Sign_x002d_off_x0020_status" ma:readOnly="false">
      <xsd:simpleType>
        <xsd:restriction base="dms:Text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35" nillable="true" ma:displayName="MediaServiceMetadata" ma:hidden="true" ma:internalName="MediaServiceMetadata" ma:readOnly="true">
      <xsd:simpleType>
        <xsd:restriction base="dms:Note"/>
      </xsd:simpleType>
    </xsd:element>
    <xsd:element name="DateandTime" ma:index="36" nillable="true" ma:displayName="Date and Time" ma:format="DateTime" ma:internalName="DateandTime">
      <xsd:simpleType>
        <xsd:restriction base="dms:DateTime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07f45-1e95-4502-bc00-a0657e99605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a518a77c-643f-4cab-a53d-bfd4cdc30c92}" ma:internalName="TaxCatchAll" ma:readOnly="false" ma:showField="CatchAllData" ma:web="ab707f45-1e95-4502-bc00-a0657e9960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707f45-1e95-4502-bc00-a0657e996055" xsi:nil="true"/>
    <lcf76f155ced4ddcb4097134ff3c332f xmlns="4e94cf9c-25a8-4e0b-b3b7-9414ceec65f7">
      <Terms xmlns="http://schemas.microsoft.com/office/infopath/2007/PartnerControls"/>
    </lcf76f155ced4ddcb4097134ff3c332f>
    <Timeboxed xmlns="4e94cf9c-25a8-4e0b-b3b7-9414ceec65f7" xsi:nil="true"/>
    <POD xmlns="4e94cf9c-25a8-4e0b-b3b7-9414ceec65f7" xsi:nil="true"/>
    <DateandTime xmlns="4e94cf9c-25a8-4e0b-b3b7-9414ceec65f7" xsi:nil="true"/>
    <Owners xmlns="4e94cf9c-25a8-4e0b-b3b7-9414ceec65f7" xsi:nil="true"/>
    <SubmissionType xmlns="4e94cf9c-25a8-4e0b-b3b7-9414ceec65f7" xsi:nil="true"/>
    <Notes xmlns="4e94cf9c-25a8-4e0b-b3b7-9414ceec65f7" xsi:nil="true"/>
    <_x0023_ xmlns="4e94cf9c-25a8-4e0b-b3b7-9414ceec65f7" xsi:nil="true"/>
    <Livedocument xmlns="4e94cf9c-25a8-4e0b-b3b7-9414ceec65f7">
      <Url xsi:nil="true"/>
      <Description xsi:nil="true"/>
    </Livedocument>
    <IsResubmission xmlns="4e94cf9c-25a8-4e0b-b3b7-9414ceec65f7">false</IsResubmission>
    <Approval_x0020_Status xmlns="4e94cf9c-25a8-4e0b-b3b7-9414ceec65f7" xsi:nil="true"/>
    <_Flow_SignoffStatus xmlns="4e94cf9c-25a8-4e0b-b3b7-9414ceec65f7" xsi:nil="true"/>
    <ARB_x0020_Date xmlns="4e94cf9c-25a8-4e0b-b3b7-9414ceec65f7" xsi:nil="true"/>
    <Label xmlns="4e94cf9c-25a8-4e0b-b3b7-9414ceec65f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AACF4D-61B6-499F-ABB3-7B98B27A11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107B0E-1E3F-41B5-B900-9195AD211C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94FAE5-4C01-4265-9276-35EB250294B8}"/>
</file>

<file path=customXml/itemProps5.xml><?xml version="1.0" encoding="utf-8"?>
<ds:datastoreItem xmlns:ds="http://schemas.openxmlformats.org/officeDocument/2006/customXml" ds:itemID="{D68B1AA7-C573-4B0D-81E0-33EF1F307E92}">
  <ds:schemaRefs>
    <ds:schemaRef ds:uri="http://schemas.microsoft.com/office/2006/metadata/properties"/>
    <ds:schemaRef ds:uri="http://schemas.microsoft.com/office/infopath/2007/PartnerControls"/>
    <ds:schemaRef ds:uri="8b94ef8b-dd72-4ead-a686-3658437963a7"/>
    <ds:schemaRef ds:uri="7407b0b0-a39a-4206-bb08-b070e2796a59"/>
  </ds:schemaRefs>
</ds:datastoreItem>
</file>

<file path=docMetadata/LabelInfo.xml><?xml version="1.0" encoding="utf-8"?>
<clbl:labelList xmlns:clbl="http://schemas.microsoft.com/office/2020/mipLabelMetadata">
  <clbl:label id="{45c92590-ccc6-46f9-80ff-9fc8d9edde39}" enabled="0" method="" siteId="{45c92590-ccc6-46f9-80ff-9fc8d9edde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terms_of_reference.dotx</Template>
  <TotalTime>0</TotalTime>
  <Pages>13</Pages>
  <Words>553</Words>
  <Characters>3153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Tranche Review Record Template</vt:lpstr>
    </vt:vector>
  </TitlesOfParts>
  <Company>&lt;&lt; Company Name &gt;&gt;</Company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Definition Document</dc:title>
  <dc:subject/>
  <dc:creator>&lt;&lt; Author &gt;&gt;</dc:creator>
  <cp:keywords/>
  <cp:lastModifiedBy>Nilesh Halai</cp:lastModifiedBy>
  <cp:revision>2</cp:revision>
  <cp:lastPrinted>2018-12-21T04:20:00Z</cp:lastPrinted>
  <dcterms:created xsi:type="dcterms:W3CDTF">2026-06-03T14:22:00Z</dcterms:created>
  <dcterms:modified xsi:type="dcterms:W3CDTF">2026-06-03T14:22:00Z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Using RADTAC Atern template version 1.0</vt:lpwstr>
  </property>
  <property fmtid="{D5CDD505-2E9C-101B-9397-08002B2CF9AE}" pid="3" name="ContentTypeId">
    <vt:lpwstr>0x0101005FBAD55C8340CE4EACCFC7F2B57DF66F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